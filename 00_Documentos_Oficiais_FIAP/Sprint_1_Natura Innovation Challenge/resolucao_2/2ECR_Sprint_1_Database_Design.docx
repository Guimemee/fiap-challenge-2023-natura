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9181259"/>
    <w:p w14:paraId="59230691" w14:textId="2B321E74" w:rsidR="0003718D" w:rsidRPr="0003718D" w:rsidRDefault="00650FE8" w:rsidP="0003718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ascii="Times New Roman" w:hAnsi="Calibri" w:cs="Calibri"/>
          <w:sz w:val="20"/>
          <w:szCs w:val="20"/>
          <w:lang w:val="pt-PT" w:eastAsia="pt-PT" w:bidi="pt-PT"/>
        </w:rPr>
      </w:pP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4D03E" wp14:editId="4E8CC4BE">
                <wp:simplePos x="0" y="0"/>
                <wp:positionH relativeFrom="page">
                  <wp:posOffset>-28575</wp:posOffset>
                </wp:positionH>
                <wp:positionV relativeFrom="page">
                  <wp:posOffset>-85725</wp:posOffset>
                </wp:positionV>
                <wp:extent cx="312420" cy="11896725"/>
                <wp:effectExtent l="0" t="0" r="0" b="9525"/>
                <wp:wrapNone/>
                <wp:docPr id="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20" cy="11896725"/>
                        </a:xfrm>
                        <a:custGeom>
                          <a:avLst/>
                          <a:gdLst>
                            <a:gd name="T0" fmla="+- 0 499 7"/>
                            <a:gd name="T1" fmla="*/ T0 w 492"/>
                            <a:gd name="T2" fmla="*/ 12 h 16784"/>
                            <a:gd name="T3" fmla="+- 0 485 7"/>
                            <a:gd name="T4" fmla="*/ T3 w 492"/>
                            <a:gd name="T5" fmla="*/ 12 h 16784"/>
                            <a:gd name="T6" fmla="+- 0 485 7"/>
                            <a:gd name="T7" fmla="*/ T6 w 492"/>
                            <a:gd name="T8" fmla="*/ 0 h 16784"/>
                            <a:gd name="T9" fmla="+- 0 7 7"/>
                            <a:gd name="T10" fmla="*/ T9 w 492"/>
                            <a:gd name="T11" fmla="*/ 0 h 16784"/>
                            <a:gd name="T12" fmla="+- 0 7 7"/>
                            <a:gd name="T13" fmla="*/ T12 w 492"/>
                            <a:gd name="T14" fmla="*/ 16757 h 16784"/>
                            <a:gd name="T15" fmla="+- 0 485 7"/>
                            <a:gd name="T16" fmla="*/ T15 w 492"/>
                            <a:gd name="T17" fmla="*/ 16757 h 16784"/>
                            <a:gd name="T18" fmla="+- 0 485 7"/>
                            <a:gd name="T19" fmla="*/ T18 w 492"/>
                            <a:gd name="T20" fmla="*/ 16783 h 16784"/>
                            <a:gd name="T21" fmla="+- 0 499 7"/>
                            <a:gd name="T22" fmla="*/ T21 w 492"/>
                            <a:gd name="T23" fmla="*/ 16783 h 16784"/>
                            <a:gd name="T24" fmla="+- 0 499 7"/>
                            <a:gd name="T25" fmla="*/ T24 w 492"/>
                            <a:gd name="T26" fmla="*/ 12 h 1678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492" h="16784">
                              <a:moveTo>
                                <a:pt x="49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57"/>
                              </a:lnTo>
                              <a:lnTo>
                                <a:pt x="478" y="16757"/>
                              </a:lnTo>
                              <a:lnTo>
                                <a:pt x="478" y="16783"/>
                              </a:lnTo>
                              <a:lnTo>
                                <a:pt x="492" y="16783"/>
                              </a:lnTo>
                              <a:lnTo>
                                <a:pt x="49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15B44DE6">
              <v:shape id="Freeform 9" style="position:absolute;margin-left:-2.25pt;margin-top:-6.75pt;width:24.6pt;height:9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92,16784" o:spid="_x0000_s1026" fillcolor="#f06" stroked="f" path="m492,12r-14,l478,,,,,16757r478,l478,16783r14,l49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" w14:anchorId="37A98A4A">
                <v:path arrowok="t" o:connecttype="custom" o:connectlocs="312420,8506;303530,8506;303530,0;0,0;0,11877587;303530,11877587;303530,11896016;312420,11896016;312420,8506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8A2D0" wp14:editId="4D9D9BAB">
                <wp:simplePos x="0" y="0"/>
                <wp:positionH relativeFrom="page">
                  <wp:posOffset>7210425</wp:posOffset>
                </wp:positionH>
                <wp:positionV relativeFrom="page">
                  <wp:posOffset>-9525</wp:posOffset>
                </wp:positionV>
                <wp:extent cx="325120" cy="11826875"/>
                <wp:effectExtent l="0" t="0" r="0" b="3175"/>
                <wp:wrapNone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3751ED6D">
              <v:shape id="Freeform 8" style="position:absolute;margin-left:567.75pt;margin-top:-.75pt;width:25.6pt;height:9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" w14:anchorId="7C1E30EF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6386C8BF">
        <w:t>.</w:t>
      </w:r>
      <w:r w:rsidR="0003718D" w:rsidRPr="0003718D">
        <w:rPr>
          <w:rFonts w:ascii="Times New Roman" w:hAnsi="Calibri" w:cs="Calibri"/>
          <w:noProof/>
          <w:sz w:val="20"/>
          <w:szCs w:val="20"/>
          <w:lang w:val="pt-PT" w:eastAsia="pt-PT" w:bidi="pt-PT"/>
        </w:rPr>
        <w:drawing>
          <wp:inline distT="0" distB="0" distL="0" distR="0" wp14:anchorId="6A97FC91" wp14:editId="1F50DA0B">
            <wp:extent cx="2346774" cy="6309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774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D5D9" w14:textId="77777777" w:rsidR="0003718D" w:rsidRPr="0003718D" w:rsidRDefault="0003718D" w:rsidP="0003718D">
      <w:pPr>
        <w:widowControl w:val="0"/>
        <w:autoSpaceDE w:val="0"/>
        <w:autoSpaceDN w:val="0"/>
        <w:spacing w:before="2" w:after="0" w:line="240" w:lineRule="auto"/>
        <w:ind w:firstLine="0"/>
        <w:jc w:val="left"/>
        <w:rPr>
          <w:rFonts w:ascii="Times New Roman" w:hAnsi="Calibri" w:cs="Calibri"/>
          <w:sz w:val="12"/>
          <w:szCs w:val="20"/>
          <w:lang w:val="pt-PT" w:eastAsia="pt-PT" w:bidi="pt-PT"/>
        </w:rPr>
      </w:pPr>
    </w:p>
    <w:p w14:paraId="6D7BB242" w14:textId="77777777" w:rsidR="0003718D" w:rsidRPr="0003718D" w:rsidRDefault="0003718D" w:rsidP="0003718D">
      <w:pPr>
        <w:widowControl w:val="0"/>
        <w:autoSpaceDE w:val="0"/>
        <w:autoSpaceDN w:val="0"/>
        <w:spacing w:before="35" w:after="0" w:line="240" w:lineRule="auto"/>
        <w:ind w:right="-1" w:firstLine="0"/>
        <w:jc w:val="center"/>
        <w:rPr>
          <w:rFonts w:ascii="Calibri" w:hAnsi="Calibri" w:cs="Calibri"/>
          <w:sz w:val="32"/>
          <w:lang w:val="pt-PT" w:eastAsia="pt-PT" w:bidi="pt-PT"/>
        </w:rPr>
      </w:pPr>
      <w:r w:rsidRPr="0003718D">
        <w:rPr>
          <w:rFonts w:ascii="Calibri" w:hAnsi="Calibri" w:cs="Calibri"/>
          <w:color w:val="404040"/>
          <w:sz w:val="32"/>
          <w:lang w:val="pt-PT" w:eastAsia="pt-PT" w:bidi="pt-PT"/>
        </w:rPr>
        <w:t>Faculdade de Informática e Administração Paulista</w:t>
      </w:r>
    </w:p>
    <w:p w14:paraId="3D72724E" w14:textId="3CC70CA0" w:rsidR="0003718D" w:rsidRPr="0003718D" w:rsidRDefault="0003718D" w:rsidP="004F1D41">
      <w:pPr>
        <w:ind w:firstLine="0"/>
        <w:jc w:val="center"/>
        <w:rPr>
          <w:rFonts w:ascii="Calibri" w:hAnsi="Calibri" w:cs="Calibri"/>
          <w:szCs w:val="24"/>
          <w:lang w:val="pt-PT" w:eastAsia="pt-PT" w:bidi="pt-PT"/>
        </w:rPr>
      </w:pPr>
    </w:p>
    <w:bookmarkEnd w:id="0"/>
    <w:p w14:paraId="4A16C60F" w14:textId="3FCCEE39" w:rsidR="0003718D" w:rsidRDefault="0003718D" w:rsidP="004A05C4">
      <w:pPr>
        <w:pStyle w:val="Ttulo2"/>
      </w:pPr>
    </w:p>
    <w:p w14:paraId="58CCA1D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D69C14C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1D2954AE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5A2696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297AB83C" w14:textId="523D81C8" w:rsidR="00987BE0" w:rsidRPr="00987BE0" w:rsidRDefault="00987BE0" w:rsidP="00A36C8B">
      <w:pPr>
        <w:pStyle w:val="TtulodaCapa"/>
        <w:ind w:firstLine="0"/>
        <w:rPr>
          <w:rStyle w:val="Forte"/>
          <w:b/>
          <w:bCs w:val="0"/>
        </w:rPr>
      </w:pPr>
    </w:p>
    <w:p w14:paraId="74408223" w14:textId="23D8FEB8" w:rsidR="00D95FC7" w:rsidRDefault="00384DEE" w:rsidP="008E35F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  <w:color w:val="FF0000"/>
        </w:rPr>
        <w:t xml:space="preserve">INFORME O NOME </w:t>
      </w:r>
      <w:r w:rsidR="008E35F7" w:rsidRPr="008E35F7">
        <w:rPr>
          <w:rStyle w:val="SubTtulo-AutoreVersoChar"/>
          <w:b/>
          <w:color w:val="FF0000"/>
        </w:rPr>
        <w:t>DISCIPLINA</w:t>
      </w:r>
    </w:p>
    <w:p w14:paraId="217905AD" w14:textId="69CD67C2" w:rsidR="00987BE0" w:rsidRDefault="00D95FC7" w:rsidP="008E35F7">
      <w:pPr>
        <w:pStyle w:val="SubTtulo-AutoreVerso"/>
        <w:rPr>
          <w:rStyle w:val="SubTtulo-AutoreVersoChar"/>
          <w:b/>
        </w:rPr>
      </w:pPr>
      <w:r w:rsidRPr="008E35F7">
        <w:rPr>
          <w:rStyle w:val="SubTtulo-AutoreVersoChar"/>
          <w:b/>
        </w:rPr>
        <w:t xml:space="preserve">ENTREGÁVEL DA DISCIPLINA </w:t>
      </w:r>
    </w:p>
    <w:p w14:paraId="76D32912" w14:textId="77777777" w:rsidR="00101E62" w:rsidRDefault="00101E62" w:rsidP="008E35F7">
      <w:pPr>
        <w:pStyle w:val="SubTtulo-AutoreVerso"/>
        <w:rPr>
          <w:rStyle w:val="SubTtulo-AutoreVersoChar"/>
          <w:b/>
        </w:rPr>
      </w:pPr>
    </w:p>
    <w:p w14:paraId="339EB1E3" w14:textId="77777777" w:rsidR="00101E62" w:rsidRPr="00987BE0" w:rsidRDefault="00101E62" w:rsidP="008E35F7">
      <w:pPr>
        <w:pStyle w:val="SubTtulo-AutoreVerso"/>
        <w:rPr>
          <w:rStyle w:val="SubTtulo-AutoreVersoChar"/>
          <w:b/>
        </w:rPr>
      </w:pPr>
    </w:p>
    <w:p w14:paraId="3ADB8195" w14:textId="08125ED0" w:rsidR="00987BE0" w:rsidRDefault="00987BE0" w:rsidP="008E35F7">
      <w:pPr>
        <w:pStyle w:val="SubTtulo-AutoreVerso"/>
        <w:rPr>
          <w:rStyle w:val="SubTtulo-AutoreVersoChar"/>
          <w:b/>
        </w:rPr>
      </w:pPr>
    </w:p>
    <w:p w14:paraId="0CFF1921" w14:textId="417F27D4" w:rsidR="00D95FC7" w:rsidRDefault="00D71306" w:rsidP="008E35F7">
      <w:pPr>
        <w:pStyle w:val="TtulodaCapa"/>
        <w:ind w:firstLine="0"/>
        <w:rPr>
          <w:rStyle w:val="SubTtulo-AutoreVersoChar"/>
          <w:b/>
        </w:rPr>
      </w:pPr>
      <w:r w:rsidRPr="00650FE8">
        <w:rPr>
          <w:rFonts w:ascii="Times New Roman" w:hAnsi="Calibri" w:cs="Calibri"/>
          <w:noProof/>
          <w:sz w:val="20"/>
          <w:lang w:val="pt-PT" w:eastAsia="pt-PT" w:bidi="pt-PT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D8DE68" wp14:editId="2D1D0099">
                <wp:simplePos x="0" y="0"/>
                <wp:positionH relativeFrom="page">
                  <wp:posOffset>7213388</wp:posOffset>
                </wp:positionH>
                <wp:positionV relativeFrom="page">
                  <wp:posOffset>-1117812</wp:posOffset>
                </wp:positionV>
                <wp:extent cx="325120" cy="11826875"/>
                <wp:effectExtent l="0" t="0" r="0" b="3175"/>
                <wp:wrapNone/>
                <wp:docPr id="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1EE7222C">
              <v:shape id="Freeform 8" style="position:absolute;margin-left:568pt;margin-top:-88pt;width:25.6pt;height:9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" w14:anchorId="63EACDBD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95833B" wp14:editId="440C524D">
                <wp:simplePos x="0" y="0"/>
                <wp:positionH relativeFrom="page">
                  <wp:posOffset>4869</wp:posOffset>
                </wp:positionH>
                <wp:positionV relativeFrom="page">
                  <wp:posOffset>4868</wp:posOffset>
                </wp:positionV>
                <wp:extent cx="325120" cy="11826875"/>
                <wp:effectExtent l="0" t="0" r="0" b="3175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pic="http://schemas.openxmlformats.org/drawingml/2006/picture" xmlns:a14="http://schemas.microsoft.com/office/drawing/2010/main" xmlns:a="http://schemas.openxmlformats.org/drawingml/2006/main">
            <w:pict w14:anchorId="0C19148C">
              <v:shape id="Freeform 8" style="position:absolute;margin-left:.4pt;margin-top:.4pt;width:25.6pt;height:931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" w14:anchorId="5AEBC8C0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00D95FC7">
        <w:rPr>
          <w:rStyle w:val="SubTtulo-AutoreVersoChar"/>
          <w:b/>
        </w:rPr>
        <w:t>INTEGRANTES</w:t>
      </w:r>
    </w:p>
    <w:tbl>
      <w:tblPr>
        <w:tblW w:w="835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9"/>
        <w:gridCol w:w="5773"/>
      </w:tblGrid>
      <w:tr w:rsidR="008E35F7" w:rsidRPr="00D95FC7" w14:paraId="78A12599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199A8A4B" w14:textId="77777777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RM</w:t>
            </w:r>
          </w:p>
          <w:p w14:paraId="355526CA" w14:textId="37607A81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cs="Arial"/>
                <w:b/>
                <w:bCs/>
                <w:sz w:val="18"/>
                <w:szCs w:val="18"/>
                <w:lang w:eastAsia="pt-BR"/>
              </w:rPr>
              <w:t>(SOMENTE NÚMEROS)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28A9692F" w14:textId="77777777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NOME COMPLEMENTO</w:t>
            </w:r>
          </w:p>
          <w:p w14:paraId="1EBDF65E" w14:textId="0634EC78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(SEM ABREVIAR)</w:t>
            </w:r>
          </w:p>
        </w:tc>
      </w:tr>
      <w:tr w:rsidR="008E35F7" w:rsidRPr="00D95FC7" w14:paraId="52EA65DC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81E6C1E" w14:textId="7E72422C" w:rsidR="008E35F7" w:rsidRPr="00D95FC7" w:rsidRDefault="00011DF4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85770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7226BB3F" w14:textId="290F629F" w:rsidR="008E35F7" w:rsidRPr="00D95FC7" w:rsidRDefault="00FC2686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Bruno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Tanaui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Zanocco</w:t>
            </w:r>
            <w:proofErr w:type="spellEnd"/>
          </w:p>
        </w:tc>
      </w:tr>
      <w:tr w:rsidR="008E35F7" w:rsidRPr="00D95FC7" w14:paraId="2C4BEE18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54BC33A9" w14:textId="394A6D42" w:rsidR="008E35F7" w:rsidRPr="00D95FC7" w:rsidRDefault="00280E2F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85350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5316C9E3" w14:textId="1426C78A" w:rsidR="008E35F7" w:rsidRPr="00D95FC7" w:rsidRDefault="00B73D24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Caio Silva </w:t>
            </w:r>
            <w:r w:rsidR="00E04056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Alves</w:t>
            </w:r>
          </w:p>
        </w:tc>
      </w:tr>
      <w:tr w:rsidR="008E35F7" w:rsidRPr="00D95FC7" w14:paraId="0F5AB8A3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5974B965" w14:textId="6D4B246A" w:rsidR="008E35F7" w:rsidRPr="00D95FC7" w:rsidRDefault="00C65948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84057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DF94862" w14:textId="4D206AE2" w:rsidR="008E35F7" w:rsidRPr="00D95FC7" w:rsidRDefault="00066A80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Guilherme </w:t>
            </w:r>
            <w:r w:rsidR="00D21461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Macario da Silva</w:t>
            </w:r>
          </w:p>
        </w:tc>
      </w:tr>
      <w:tr w:rsidR="008E35F7" w:rsidRPr="00D95FC7" w14:paraId="27692502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349A782A" w14:textId="50FF3B16" w:rsidR="008E35F7" w:rsidRPr="00D95FC7" w:rsidRDefault="0063541E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93040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2500B694" w14:textId="5DABBB08" w:rsidR="008E35F7" w:rsidRPr="0079490D" w:rsidRDefault="00831ACE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lang w:eastAsia="pt-BR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Kaique</w:t>
            </w:r>
            <w:proofErr w:type="spellEnd"/>
            <w:r w:rsidR="0079490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 Carvalho da Silva</w:t>
            </w:r>
          </w:p>
        </w:tc>
      </w:tr>
      <w:tr w:rsidR="008E35F7" w:rsidRPr="00D95FC7" w14:paraId="38798240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8FA8E01" w14:textId="111EBF1C" w:rsidR="008E35F7" w:rsidRPr="00D95FC7" w:rsidRDefault="0079490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95267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F26A449" w14:textId="7853F6FF" w:rsidR="008E35F7" w:rsidRPr="00D95FC7" w:rsidRDefault="0079490D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Murilo José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>Cressoni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  <w:t xml:space="preserve"> </w:t>
            </w:r>
          </w:p>
        </w:tc>
      </w:tr>
      <w:tr w:rsidR="008E35F7" w:rsidRPr="00D95FC7" w14:paraId="4A24BF19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06ED84D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176CF5F7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14ADDF5B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77EA0F5D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95C4AC9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32CF3AF4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09C52E24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C87DA51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</w:tbl>
    <w:p w14:paraId="60528C75" w14:textId="0C53FC34" w:rsidR="00D95FC7" w:rsidRPr="00987BE0" w:rsidRDefault="00D95FC7" w:rsidP="008E35F7">
      <w:pPr>
        <w:pStyle w:val="SubTtulo-AutoreVerso"/>
        <w:rPr>
          <w:rStyle w:val="SubTtulo-AutoreVersoChar"/>
          <w:b/>
        </w:rPr>
      </w:pPr>
    </w:p>
    <w:p w14:paraId="120712C3" w14:textId="673C25A4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2223ABAB" w14:textId="77777777" w:rsidR="00A36C8B" w:rsidRDefault="00A36C8B" w:rsidP="00957A7A">
      <w:pPr>
        <w:pStyle w:val="Ttulo-Sumrios"/>
        <w:sectPr w:rsidR="00A36C8B" w:rsidSect="004F1D41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79330D9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first" r:id="rId14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44C5DFFB" w14:textId="77777777" w:rsidR="00987BE0" w:rsidRPr="004A05C4" w:rsidRDefault="00987BE0" w:rsidP="00957A7A">
      <w:pPr>
        <w:pStyle w:val="Ttulo-Sumrios"/>
      </w:pPr>
      <w:r w:rsidRPr="00C74581">
        <w:t>Sumário</w:t>
      </w:r>
    </w:p>
    <w:p w14:paraId="602AC907" w14:textId="707CC871" w:rsidR="00CD7B96" w:rsidRDefault="00987BE0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r w:rsidRPr="00DD4AD9">
        <w:rPr>
          <w:rFonts w:cs="Arial"/>
          <w:caps w:val="0"/>
        </w:rPr>
        <w:fldChar w:fldCharType="begin"/>
      </w:r>
      <w:r w:rsidRPr="00DD4AD9">
        <w:rPr>
          <w:rFonts w:cs="Arial"/>
          <w:caps w:val="0"/>
        </w:rPr>
        <w:instrText xml:space="preserve"> TOC \o "1-3" \h \z \u </w:instrText>
      </w:r>
      <w:r w:rsidRPr="00DD4AD9">
        <w:rPr>
          <w:rFonts w:cs="Arial"/>
          <w:caps w:val="0"/>
        </w:rPr>
        <w:fldChar w:fldCharType="separate"/>
      </w:r>
      <w:hyperlink w:anchor="_Toc71710953" w:history="1">
        <w:r w:rsidR="00CD7B96" w:rsidRPr="002A4150">
          <w:rPr>
            <w:rStyle w:val="Hyperlink"/>
            <w:rFonts w:cs="Arial"/>
          </w:rPr>
          <w:t>1 – Descrição do Projeto e Regras de Negócio</w:t>
        </w:r>
        <w:r w:rsidR="00CD7B96">
          <w:rPr>
            <w:webHidden/>
          </w:rPr>
          <w:tab/>
        </w:r>
        <w:r w:rsidR="00CD7B96">
          <w:rPr>
            <w:webHidden/>
          </w:rPr>
          <w:fldChar w:fldCharType="begin"/>
        </w:r>
        <w:r w:rsidR="00CD7B96">
          <w:rPr>
            <w:webHidden/>
          </w:rPr>
          <w:instrText xml:space="preserve"> PAGEREF _Toc71710953 \h </w:instrText>
        </w:r>
        <w:r w:rsidR="00CD7B96">
          <w:rPr>
            <w:webHidden/>
          </w:rPr>
        </w:r>
        <w:r w:rsidR="00CD7B96">
          <w:rPr>
            <w:webHidden/>
          </w:rPr>
          <w:fldChar w:fldCharType="separate"/>
        </w:r>
        <w:r w:rsidR="00CD7B96">
          <w:rPr>
            <w:webHidden/>
          </w:rPr>
          <w:t>5</w:t>
        </w:r>
        <w:r w:rsidR="00CD7B96">
          <w:rPr>
            <w:webHidden/>
          </w:rPr>
          <w:fldChar w:fldCharType="end"/>
        </w:r>
      </w:hyperlink>
    </w:p>
    <w:p w14:paraId="646F0501" w14:textId="443482CE" w:rsidR="00CD7B96" w:rsidRDefault="001F1C1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71710954" w:history="1">
        <w:r w:rsidR="00CD7B96" w:rsidRPr="002A4150">
          <w:rPr>
            <w:rStyle w:val="Hyperlink"/>
            <w:noProof/>
          </w:rPr>
          <w:t>2 – Dicionário de Dados</w:t>
        </w:r>
        <w:r w:rsidR="00CD7B96">
          <w:rPr>
            <w:noProof/>
            <w:webHidden/>
          </w:rPr>
          <w:tab/>
        </w:r>
        <w:r w:rsidR="00CD7B96">
          <w:rPr>
            <w:noProof/>
            <w:webHidden/>
          </w:rPr>
          <w:fldChar w:fldCharType="begin"/>
        </w:r>
        <w:r w:rsidR="00CD7B96">
          <w:rPr>
            <w:noProof/>
            <w:webHidden/>
          </w:rPr>
          <w:instrText xml:space="preserve"> PAGEREF _Toc71710954 \h </w:instrText>
        </w:r>
        <w:r w:rsidR="00CD7B96">
          <w:rPr>
            <w:noProof/>
            <w:webHidden/>
          </w:rPr>
        </w:r>
        <w:r w:rsidR="00CD7B96">
          <w:rPr>
            <w:noProof/>
            <w:webHidden/>
          </w:rPr>
          <w:fldChar w:fldCharType="separate"/>
        </w:r>
        <w:r w:rsidR="00CD7B96">
          <w:rPr>
            <w:noProof/>
            <w:webHidden/>
          </w:rPr>
          <w:t>6</w:t>
        </w:r>
        <w:r w:rsidR="00CD7B96">
          <w:rPr>
            <w:noProof/>
            <w:webHidden/>
          </w:rPr>
          <w:fldChar w:fldCharType="end"/>
        </w:r>
      </w:hyperlink>
    </w:p>
    <w:p w14:paraId="121FF40C" w14:textId="6D03BC27" w:rsidR="00CD7B96" w:rsidRDefault="001F1C10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71710955" w:history="1">
        <w:r w:rsidR="00CD7B96" w:rsidRPr="002A4150">
          <w:rPr>
            <w:rStyle w:val="Hyperlink"/>
            <w:noProof/>
          </w:rPr>
          <w:t>3 – Projeto Lógico do Banco de Dados</w:t>
        </w:r>
        <w:r w:rsidR="00CD7B96">
          <w:rPr>
            <w:noProof/>
            <w:webHidden/>
          </w:rPr>
          <w:tab/>
        </w:r>
        <w:r w:rsidR="00CD7B96">
          <w:rPr>
            <w:noProof/>
            <w:webHidden/>
          </w:rPr>
          <w:fldChar w:fldCharType="begin"/>
        </w:r>
        <w:r w:rsidR="00CD7B96">
          <w:rPr>
            <w:noProof/>
            <w:webHidden/>
          </w:rPr>
          <w:instrText xml:space="preserve"> PAGEREF _Toc71710955 \h </w:instrText>
        </w:r>
        <w:r w:rsidR="00CD7B96">
          <w:rPr>
            <w:noProof/>
            <w:webHidden/>
          </w:rPr>
        </w:r>
        <w:r w:rsidR="00CD7B96">
          <w:rPr>
            <w:noProof/>
            <w:webHidden/>
          </w:rPr>
          <w:fldChar w:fldCharType="separate"/>
        </w:r>
        <w:r w:rsidR="00CD7B96">
          <w:rPr>
            <w:noProof/>
            <w:webHidden/>
          </w:rPr>
          <w:t>7</w:t>
        </w:r>
        <w:r w:rsidR="00CD7B96">
          <w:rPr>
            <w:noProof/>
            <w:webHidden/>
          </w:rPr>
          <w:fldChar w:fldCharType="end"/>
        </w:r>
      </w:hyperlink>
    </w:p>
    <w:p w14:paraId="558A834D" w14:textId="6EE22D6C" w:rsidR="00987BE0" w:rsidRPr="004A05C4" w:rsidRDefault="00987BE0" w:rsidP="008E35F7">
      <w:pPr>
        <w:tabs>
          <w:tab w:val="left" w:leader="dot" w:pos="8789"/>
        </w:tabs>
        <w:spacing w:after="0" w:line="240" w:lineRule="auto"/>
        <w:ind w:hanging="142"/>
        <w:rPr>
          <w:rFonts w:cs="Arial"/>
        </w:rPr>
      </w:pPr>
      <w:r w:rsidRPr="00DD4AD9">
        <w:rPr>
          <w:rFonts w:cs="Arial"/>
        </w:rPr>
        <w:fldChar w:fldCharType="end"/>
      </w:r>
    </w:p>
    <w:p w14:paraId="1CD45224" w14:textId="3024690B" w:rsidR="00B92022" w:rsidRPr="00384DEE" w:rsidRDefault="00D95FC7" w:rsidP="00DD4AD9">
      <w:pPr>
        <w:pStyle w:val="Ttulo1"/>
        <w:rPr>
          <w:rFonts w:cs="Arial"/>
          <w:caps/>
          <w:color w:val="0D0D0D" w:themeColor="text1" w:themeTint="F2"/>
        </w:rPr>
      </w:pPr>
      <w:bookmarkStart w:id="1" w:name="_Toc71710953"/>
      <w:r w:rsidRPr="004A05C4">
        <w:rPr>
          <w:rFonts w:cs="Arial"/>
          <w:color w:val="000000" w:themeColor="text1"/>
        </w:rPr>
        <w:t>1</w:t>
      </w:r>
      <w:r w:rsidR="00D71306" w:rsidRPr="004A05C4">
        <w:rPr>
          <w:rFonts w:cs="Arial"/>
          <w:color w:val="000000" w:themeColor="text1"/>
        </w:rPr>
        <w:t xml:space="preserve"> </w:t>
      </w:r>
      <w:r w:rsidR="00D71306" w:rsidRPr="00384DEE">
        <w:rPr>
          <w:rFonts w:cs="Arial"/>
          <w:color w:val="0D0D0D" w:themeColor="text1" w:themeTint="F2"/>
        </w:rPr>
        <w:t xml:space="preserve">– </w:t>
      </w:r>
      <w:r w:rsidR="004A05C4" w:rsidRPr="00384DEE">
        <w:rPr>
          <w:rFonts w:cs="Arial"/>
          <w:color w:val="0D0D0D" w:themeColor="text1" w:themeTint="F2"/>
        </w:rPr>
        <w:t>Descrição do Projeto e Regras de Negócio</w:t>
      </w:r>
      <w:bookmarkEnd w:id="1"/>
    </w:p>
    <w:p w14:paraId="28AB190A" w14:textId="773694E6" w:rsidR="00D71306" w:rsidRPr="00957A7A" w:rsidRDefault="008E35F7" w:rsidP="00957A7A">
      <w:pPr>
        <w:pStyle w:val="Ttulo-Sumrios"/>
        <w:sectPr w:rsidR="00D71306" w:rsidRPr="00957A7A" w:rsidSect="000906E4">
          <w:headerReference w:type="default" r:id="rId15"/>
          <w:headerReference w:type="first" r:id="rId16"/>
          <w:pgSz w:w="11906" w:h="16838" w:code="9"/>
          <w:pgMar w:top="1707" w:right="1701" w:bottom="1117" w:left="1134" w:header="709" w:footer="709" w:gutter="0"/>
          <w:cols w:space="708"/>
          <w:titlePg/>
          <w:docGrid w:linePitch="360"/>
        </w:sectPr>
      </w:pPr>
      <w:r w:rsidRPr="00957A7A">
        <w:rPr>
          <w:rStyle w:val="Forte"/>
          <w:i/>
          <w:iCs/>
        </w:rPr>
        <w:tab/>
      </w:r>
      <w:r w:rsidR="00957A7A" w:rsidRPr="00957A7A">
        <w:rPr>
          <w:b w:val="0"/>
          <w:bCs/>
        </w:rPr>
        <w:t>O objetivo de criar uma tabela em um banco de dados é organizar e armazenar os dados de forma estruturada. As tabelas são as unidades básicas de armazenamento de um banco de dados relacional, e elas são compostas por linhas e colunas. Aqui estão alguns dos principais objetivos de usar tabelas em um banco de dados: Armazenamento estruturado: As tabelas permitem</w:t>
      </w:r>
      <w:r w:rsidR="00957A7A" w:rsidRPr="00957A7A">
        <w:t xml:space="preserve"> </w:t>
      </w:r>
      <w:r w:rsidR="00957A7A" w:rsidRPr="00957A7A">
        <w:rPr>
          <w:b w:val="0"/>
          <w:bCs/>
        </w:rPr>
        <w:t>que os dados sejam armazenados de forma organizada e estruturada. Cada coluna em uma tabela representa um atributo específico dos dados, enquanto cada linha contém os valores correspondentes a esses atributos. Gerenciamento de informações: As tabelas fornecem uma maneira eficiente de gerenciar grandes volumes de informações. Elas permitem que os dados sejam inseridos, atualizados, recuperados e excluídos de forma fácil e rápida usando comandos de consulta e manipulação de dados. Relacionamentos entre os dados: As tabelas também permitem estabelecer relacionamentos entre os dados. Isso é feito por meio do uso de chaves primárias e chaves estrangeiras, que ajudam a estabelecer conexões entre diferentes tabelas do banco de dados. Integridade dos dados: As tabelas permitem a aplicação de restrições e regras para garantir a integridade dos dados armazenados. Isso inclui restrições de chave primária, restrições de chave estrangeira, restrições de valor único, restrições de verificação, entre outras. Essas restrições ajudam a manter a consistência e a precisão dos dados. Consultas e análises de dados: As tabelas facilitam a execução de consultas e análises de dados. Os dados armazenados em tabelas podem ser recuperados e filtrados com base em critérios específicos, permitindo que informações relevantes sejam extraídas de maneira eficiente. Em resumo, o uso de tabelas em um banco de dados é fundamental para a organização, armazenamento, manipulação e recuperação eficiente dos dados, além de facilitar a manutenção da integridade e a realização de análises sobre os dados.</w:t>
      </w:r>
    </w:p>
    <w:p w14:paraId="23A1FE8C" w14:textId="7D760FDC" w:rsidR="00D70125" w:rsidRPr="00D70125" w:rsidRDefault="00D71306" w:rsidP="00D70125">
      <w:pPr>
        <w:pStyle w:val="Ttulo2"/>
      </w:pPr>
      <w:bookmarkStart w:id="2" w:name="_Toc71710954"/>
      <w:r>
        <w:t>2</w:t>
      </w:r>
      <w:r w:rsidRPr="00D95FC7">
        <w:t xml:space="preserve"> </w:t>
      </w:r>
      <w:r>
        <w:t>–</w:t>
      </w:r>
      <w:r w:rsidRPr="00D95FC7">
        <w:t xml:space="preserve"> </w:t>
      </w:r>
      <w:r>
        <w:t>D</w:t>
      </w:r>
      <w:r w:rsidR="004A05C4">
        <w:t>icionário de Dados</w:t>
      </w:r>
      <w:bookmarkStart w:id="3" w:name="_Hlk56715961"/>
      <w:bookmarkEnd w:id="2"/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27353F" w14:paraId="58620860" w14:textId="77777777" w:rsidTr="008E35F7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B7FBA6" w14:textId="77777777" w:rsidR="0027353F" w:rsidRDefault="0027353F" w:rsidP="0027353F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3DF80F" w14:textId="73639C6B" w:rsidR="0027353F" w:rsidRDefault="006B2912" w:rsidP="008E35F7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  <w:t>JOBS</w:t>
            </w:r>
          </w:p>
        </w:tc>
      </w:tr>
      <w:tr w:rsidR="0027353F" w14:paraId="55D4F355" w14:textId="77777777" w:rsidTr="008E35F7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E83C2B" w14:textId="77777777" w:rsidR="0027353F" w:rsidRDefault="0027353F" w:rsidP="0027353F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5909AC" w14:textId="59F01205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de </w:t>
            </w:r>
            <w:r w:rsidR="006B2912">
              <w:rPr>
                <w:rFonts w:eastAsia="Times New Roman" w:cs="Arial"/>
                <w:color w:val="000000" w:themeColor="text1"/>
                <w:lang w:eastAsia="pt-BR"/>
              </w:rPr>
              <w:t>trabalhos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>.</w:t>
            </w:r>
          </w:p>
        </w:tc>
      </w:tr>
      <w:tr w:rsidR="0027353F" w14:paraId="38383A3C" w14:textId="77777777" w:rsidTr="008E35F7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87FAA3" w14:textId="77777777" w:rsidR="0027353F" w:rsidRDefault="0027353F" w:rsidP="0027353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A73B99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A62424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C53E76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7FFA1658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27353F" w14:paraId="43BC236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1EEAD5" w14:textId="749511F0" w:rsidR="0027353F" w:rsidRPr="006B2912" w:rsidRDefault="006B2912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JOB_ID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23E1D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6B291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9AF31C" w14:textId="3A5E160D" w:rsidR="0027353F" w:rsidRPr="00384DEE" w:rsidRDefault="006B2912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6B291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6D2707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6B291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17F17AD" w14:textId="51F3B7F1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A9430E">
              <w:rPr>
                <w:rFonts w:eastAsia="Times New Roman" w:cs="Arial"/>
                <w:sz w:val="20"/>
                <w:szCs w:val="20"/>
                <w:lang w:eastAsia="pt-BR"/>
              </w:rPr>
              <w:t>Identificador</w:t>
            </w:r>
            <w:r w:rsidR="00A9430E" w:rsidRPr="00A9430E">
              <w:rPr>
                <w:rFonts w:eastAsia="Times New Roman" w:cs="Arial"/>
                <w:sz w:val="20"/>
                <w:szCs w:val="20"/>
                <w:lang w:eastAsia="pt-BR"/>
              </w:rPr>
              <w:t xml:space="preserve"> de trabalho</w:t>
            </w:r>
          </w:p>
        </w:tc>
      </w:tr>
      <w:tr w:rsidR="0027353F" w14:paraId="73E455B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A74BA3" w14:textId="435D56DD" w:rsidR="0027353F" w:rsidRPr="00384DEE" w:rsidRDefault="00A9430E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A9430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JOB_TITLE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0D738B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A9430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1698B3" w14:textId="4BB612E9" w:rsidR="0027353F" w:rsidRPr="00384DEE" w:rsidRDefault="00A9430E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ECF8DF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A9430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21467F0" w14:textId="54A0A2EF" w:rsidR="0027353F" w:rsidRPr="00A9430E" w:rsidRDefault="00A9430E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A9430E">
              <w:rPr>
                <w:rFonts w:eastAsia="Times New Roman" w:cs="Arial"/>
                <w:sz w:val="20"/>
                <w:szCs w:val="20"/>
                <w:lang w:eastAsia="pt-BR"/>
              </w:rPr>
              <w:t>Nome de cada trabalho</w:t>
            </w:r>
          </w:p>
        </w:tc>
      </w:tr>
      <w:tr w:rsidR="0027353F" w14:paraId="22AD1D6D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B99DDC" w14:textId="1EEE11A0" w:rsidR="0027353F" w:rsidRPr="00384DEE" w:rsidRDefault="00A9430E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A9430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MIN_SALARY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E9B9F2" w14:textId="75D8B3BE" w:rsidR="0027353F" w:rsidRPr="00384DEE" w:rsidRDefault="00FB1D28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8F3529" w14:textId="58C4E480" w:rsidR="0027353F" w:rsidRPr="00384DEE" w:rsidRDefault="00D70125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F71AE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A9430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BCEAC19" w14:textId="2091D861" w:rsidR="0027353F" w:rsidRPr="00384DEE" w:rsidRDefault="00D70125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>Salário min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 xml:space="preserve">. </w:t>
            </w: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>do trabalho</w:t>
            </w:r>
          </w:p>
        </w:tc>
      </w:tr>
      <w:tr w:rsidR="0027353F" w14:paraId="543F063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4EB4C3" w14:textId="6CDB21EF" w:rsidR="0027353F" w:rsidRPr="00384DEE" w:rsidRDefault="00D70125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MAX_SALARY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7998B2" w14:textId="2180B8F6" w:rsidR="0027353F" w:rsidRPr="00384DEE" w:rsidRDefault="00FB1D28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E3C82A" w14:textId="7D83C403" w:rsidR="0027353F" w:rsidRPr="00384DEE" w:rsidRDefault="00D70125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82FBD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404B921" w14:textId="32547A06" w:rsidR="0027353F" w:rsidRPr="00384DEE" w:rsidRDefault="00D70125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>Salário máx. do trabalho</w:t>
            </w:r>
          </w:p>
        </w:tc>
      </w:tr>
      <w:bookmarkEnd w:id="3"/>
    </w:tbl>
    <w:p w14:paraId="25EC9890" w14:textId="77777777" w:rsidR="00D70125" w:rsidRPr="0027353F" w:rsidRDefault="00D70125" w:rsidP="00250D0B">
      <w:pPr>
        <w:ind w:firstLine="0"/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6B2912" w14:paraId="6F615EB4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93685B" w14:textId="354B70D2" w:rsidR="006B2912" w:rsidRDefault="00D71306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 w:rsidR="006B2912"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9175694" w14:textId="74A49AF6" w:rsidR="006B2912" w:rsidRPr="00D70125" w:rsidRDefault="00D70125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lang w:eastAsia="pt-BR"/>
              </w:rPr>
              <w:t>EMPLOYEES</w:t>
            </w:r>
          </w:p>
        </w:tc>
      </w:tr>
      <w:tr w:rsidR="006B2912" w14:paraId="7515836C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57B11A9" w14:textId="77777777" w:rsidR="006B2912" w:rsidRDefault="006B2912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D613405" w14:textId="499B227A" w:rsidR="006B2912" w:rsidRDefault="006B2912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de </w:t>
            </w:r>
            <w:r w:rsidR="00D70125">
              <w:rPr>
                <w:rFonts w:eastAsia="Times New Roman" w:cs="Arial"/>
                <w:color w:val="000000" w:themeColor="text1"/>
                <w:lang w:eastAsia="pt-BR"/>
              </w:rPr>
              <w:t>Empregados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. Relaciona-se com a tabela </w:t>
            </w:r>
            <w:r w:rsidR="00A45047">
              <w:rPr>
                <w:rFonts w:eastAsia="Times New Roman" w:cs="Arial"/>
                <w:color w:val="000000" w:themeColor="text1"/>
                <w:lang w:eastAsia="pt-BR"/>
              </w:rPr>
              <w:t>JOBS</w:t>
            </w:r>
          </w:p>
        </w:tc>
      </w:tr>
      <w:tr w:rsidR="006B2912" w14:paraId="452B70EA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55FBDBE" w14:textId="77777777" w:rsidR="006B2912" w:rsidRDefault="006B2912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FF176F" w14:textId="77777777" w:rsidR="006B2912" w:rsidRDefault="006B2912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932EF5D" w14:textId="77777777" w:rsidR="006B2912" w:rsidRDefault="006B2912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15AE29" w14:textId="77777777" w:rsidR="006B2912" w:rsidRDefault="006B2912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64C71988" w14:textId="77777777" w:rsidR="006B2912" w:rsidRDefault="006B2912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6B2912" w14:paraId="225351BE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979A2D" w14:textId="6F8BE167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EMPLOYEE_ID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0269AC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9C9D3D" w14:textId="62692DAC" w:rsidR="006B2912" w:rsidRPr="00384DEE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48F803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D5F768A" w14:textId="3CB683FC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 w:rsidR="00D70125">
              <w:rPr>
                <w:rFonts w:eastAsia="Times New Roman" w:cs="Arial"/>
                <w:sz w:val="20"/>
                <w:szCs w:val="20"/>
                <w:lang w:eastAsia="pt-BR"/>
              </w:rPr>
              <w:t>de empregados</w:t>
            </w:r>
          </w:p>
        </w:tc>
      </w:tr>
      <w:tr w:rsidR="006B2912" w14:paraId="50DF5DF4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73B60B" w14:textId="04C6BC60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FIRST_NAME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1BC3E5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372ACA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71784D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E20F18B" w14:textId="61E994AD" w:rsidR="006B2912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>Primeiro nome do empregado</w:t>
            </w:r>
          </w:p>
        </w:tc>
      </w:tr>
      <w:tr w:rsidR="006B2912" w14:paraId="355CBDE9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24283E" w14:textId="69F3FAF3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LAST_NAME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289AC2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C5BBDA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C45697" w14:textId="77777777" w:rsidR="006B2912" w:rsidRPr="00384DEE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53AA1C5" w14:textId="4C9F67C3" w:rsidR="006B2912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>Sobrenome do empregado</w:t>
            </w:r>
          </w:p>
        </w:tc>
      </w:tr>
      <w:tr w:rsidR="006B2912" w14:paraId="7749F96D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EE6817" w14:textId="2FA813CD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EMAIL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1C0907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93471B" w14:textId="49CF8082" w:rsidR="006B2912" w:rsidRPr="00D70125" w:rsidRDefault="00A45047" w:rsidP="00C763CA">
            <w:pPr>
              <w:spacing w:after="0" w:line="240" w:lineRule="auto"/>
              <w:ind w:firstLine="173"/>
              <w:jc w:val="left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1BB080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24EE23D" w14:textId="30ACC5B3" w:rsidR="006B2912" w:rsidRPr="00D70125" w:rsidRDefault="00A45047" w:rsidP="00C763CA">
            <w:pPr>
              <w:spacing w:after="0" w:line="240" w:lineRule="auto"/>
              <w:ind w:firstLine="173"/>
              <w:jc w:val="left"/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Email do empregado</w:t>
            </w:r>
          </w:p>
        </w:tc>
      </w:tr>
      <w:tr w:rsidR="006B2912" w14:paraId="650B202A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BF2BE6F" w14:textId="44DE9BE2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PHONE_NUMBER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A80A1A2" w14:textId="4BA5A237" w:rsidR="006B2912" w:rsidRPr="00D70125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3C5A0B1" w14:textId="48BEBB59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400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FB25BCD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78957A" w14:textId="7DF01727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Número do empregado</w:t>
            </w:r>
          </w:p>
        </w:tc>
      </w:tr>
      <w:tr w:rsidR="006B2912" w14:paraId="4088FF86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6DDE9F5" w14:textId="6AA5C0D4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HIRE_DATE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A656220" w14:textId="19D423DD" w:rsidR="006B2912" w:rsidRPr="00D70125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E7244DB" w14:textId="42CA1230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80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0C88097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FA0470" w14:textId="67430A08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Dia da demissão do empregado</w:t>
            </w:r>
          </w:p>
        </w:tc>
      </w:tr>
      <w:tr w:rsidR="006B2912" w14:paraId="09C47C04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2BF926B" w14:textId="0CB5E7B5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SALARY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A60EB6F" w14:textId="41DCF3E4" w:rsidR="006B2912" w:rsidRPr="00D70125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334F5FD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1CDBDA2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F0B7B6" w14:textId="2063E363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Salário do empregado</w:t>
            </w:r>
          </w:p>
        </w:tc>
      </w:tr>
      <w:tr w:rsidR="006B2912" w14:paraId="0ABC5163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1D65016" w14:textId="1248DF80" w:rsidR="006B2912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COMMISSION_PCT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5CB4365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1E546A6" w14:textId="267688CC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3D3F052" w14:textId="77777777" w:rsidR="006B2912" w:rsidRPr="00D70125" w:rsidRDefault="006B2912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B76578" w14:textId="54031550" w:rsidR="006B2912" w:rsidRPr="00D70125" w:rsidRDefault="00A45047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Comissão do empregado</w:t>
            </w:r>
          </w:p>
        </w:tc>
      </w:tr>
    </w:tbl>
    <w:p w14:paraId="4FD4A873" w14:textId="77777777" w:rsidR="00D70125" w:rsidRDefault="00D70125" w:rsidP="00250D0B">
      <w:pPr>
        <w:ind w:firstLine="0"/>
      </w:pPr>
    </w:p>
    <w:p w14:paraId="3AB1F0CD" w14:textId="77777777" w:rsidR="00250D0B" w:rsidRDefault="00250D0B" w:rsidP="00250D0B">
      <w:pPr>
        <w:pStyle w:val="Corpodetexto"/>
      </w:pPr>
    </w:p>
    <w:p w14:paraId="75A686EC" w14:textId="77777777" w:rsidR="00250D0B" w:rsidRDefault="00250D0B" w:rsidP="00250D0B">
      <w:pPr>
        <w:pStyle w:val="Corpodetexto"/>
      </w:pPr>
    </w:p>
    <w:p w14:paraId="7146EA13" w14:textId="77777777" w:rsidR="00250D0B" w:rsidRPr="00250D0B" w:rsidRDefault="00250D0B" w:rsidP="00250D0B">
      <w:pPr>
        <w:pStyle w:val="Corpodetexto"/>
      </w:pPr>
    </w:p>
    <w:p w14:paraId="75BC5F33" w14:textId="77777777" w:rsidR="00D70125" w:rsidRPr="0027353F" w:rsidRDefault="00D70125" w:rsidP="00D70125">
      <w:pPr>
        <w:pStyle w:val="PargrafodaLista"/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D70125" w14:paraId="3BAC8386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7AA09C" w14:textId="77777777" w:rsidR="00D70125" w:rsidRDefault="00D70125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17048FB" w14:textId="46806E57" w:rsidR="00D70125" w:rsidRPr="00D70125" w:rsidRDefault="00A45047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>
              <w:rPr>
                <w:rFonts w:ascii="Courier New" w:eastAsia="Times New Roman" w:hAnsi="Courier New" w:cs="Courier New"/>
                <w:lang w:eastAsia="pt-BR"/>
              </w:rPr>
              <w:t>EMERGENCY CONTACTS</w:t>
            </w:r>
          </w:p>
        </w:tc>
      </w:tr>
      <w:tr w:rsidR="00D70125" w14:paraId="7C540C4C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43E8A50" w14:textId="77777777" w:rsidR="00D70125" w:rsidRDefault="00D70125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4D08B6" w14:textId="4444B71E" w:rsidR="00D70125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de </w:t>
            </w:r>
            <w:r w:rsidR="00A45047">
              <w:rPr>
                <w:rFonts w:eastAsia="Times New Roman" w:cs="Arial"/>
                <w:color w:val="000000" w:themeColor="text1"/>
                <w:lang w:eastAsia="pt-BR"/>
              </w:rPr>
              <w:t>contatos de emergência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>. Relaciona-se com a tabela</w:t>
            </w:r>
            <w:r w:rsidR="00A45047">
              <w:rPr>
                <w:rFonts w:eastAsia="Times New Roman" w:cs="Arial"/>
                <w:color w:val="000000" w:themeColor="text1"/>
                <w:lang w:eastAsia="pt-BR"/>
              </w:rPr>
              <w:t xml:space="preserve"> EMPLOYEES</w:t>
            </w:r>
          </w:p>
        </w:tc>
      </w:tr>
      <w:tr w:rsidR="00D70125" w14:paraId="577B6821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68CC2D" w14:textId="77777777" w:rsidR="00D70125" w:rsidRDefault="00D70125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6DAAE6" w14:textId="77777777" w:rsidR="00D70125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41F726" w14:textId="77777777" w:rsidR="00D70125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1B32C1E" w14:textId="77777777" w:rsidR="00D70125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31B06765" w14:textId="77777777" w:rsidR="00D70125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D70125" w14:paraId="7D4CA5C2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569D0B" w14:textId="4ADA281E" w:rsidR="00D70125" w:rsidRPr="00384DEE" w:rsidRDefault="00A45047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CONTACT_ID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D38DC7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F302E1" w14:textId="5BF428D8" w:rsidR="00D70125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C247AE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444C52A" w14:textId="01027346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de</w:t>
            </w:r>
            <w:r w:rsidR="00A45047">
              <w:rPr>
                <w:rFonts w:eastAsia="Times New Roman" w:cs="Arial"/>
                <w:sz w:val="20"/>
                <w:szCs w:val="20"/>
                <w:lang w:eastAsia="pt-BR"/>
              </w:rPr>
              <w:t xml:space="preserve"> contatos</w:t>
            </w:r>
          </w:p>
        </w:tc>
      </w:tr>
      <w:tr w:rsidR="00D70125" w14:paraId="5BABC849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800AF3" w14:textId="77777777" w:rsidR="00D70125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FIRST_NAME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30CF56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8F05E3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E1AD21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BBBB8C3" w14:textId="7ADF55F4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Primeiro nome do </w:t>
            </w:r>
            <w:r w:rsidR="00A45047">
              <w:rPr>
                <w:rFonts w:eastAsia="Times New Roman" w:cs="Arial"/>
                <w:sz w:val="20"/>
                <w:szCs w:val="20"/>
                <w:lang w:eastAsia="pt-BR"/>
              </w:rPr>
              <w:t>contato</w:t>
            </w:r>
          </w:p>
        </w:tc>
      </w:tr>
      <w:tr w:rsidR="00D70125" w14:paraId="36350887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2F823E" w14:textId="77777777" w:rsidR="00D70125" w:rsidRPr="00384DEE" w:rsidRDefault="00D70125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LAST_NAME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A469AE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76F3EE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78C263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C61589" w14:textId="14ACBC3F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Sobrenome do </w:t>
            </w:r>
            <w:r w:rsidR="00A45047">
              <w:rPr>
                <w:rFonts w:eastAsia="Times New Roman" w:cs="Arial"/>
                <w:sz w:val="20"/>
                <w:szCs w:val="20"/>
                <w:lang w:eastAsia="pt-BR"/>
              </w:rPr>
              <w:t>contato</w:t>
            </w:r>
          </w:p>
        </w:tc>
      </w:tr>
      <w:tr w:rsidR="00D70125" w14:paraId="2F9255B0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950221" w14:textId="57B68EB5" w:rsidR="00D70125" w:rsidRPr="00384DEE" w:rsidRDefault="00A45047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RELATIONSHIP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7F72B9" w14:textId="77777777" w:rsidR="00D70125" w:rsidRPr="00384DEE" w:rsidRDefault="00D70125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A4504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60E8AA" w14:textId="7B775739" w:rsidR="00D70125" w:rsidRPr="00250D0B" w:rsidRDefault="00250D0B" w:rsidP="00C763CA">
            <w:pPr>
              <w:spacing w:after="0" w:line="240" w:lineRule="auto"/>
              <w:ind w:firstLine="173"/>
              <w:jc w:val="left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CAAA36" w14:textId="77777777" w:rsidR="00D70125" w:rsidRPr="00250D0B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250D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3F09509" w14:textId="77C6A521" w:rsidR="00D70125" w:rsidRPr="00384DEE" w:rsidRDefault="00250D0B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250D0B">
              <w:rPr>
                <w:rFonts w:eastAsia="Times New Roman" w:cs="Arial"/>
                <w:sz w:val="20"/>
                <w:szCs w:val="20"/>
                <w:lang w:eastAsia="pt-BR"/>
              </w:rPr>
              <w:t>Relação do contado</w:t>
            </w:r>
          </w:p>
        </w:tc>
      </w:tr>
      <w:tr w:rsidR="00D70125" w14:paraId="2355FE81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BEDFC22" w14:textId="1F1BE6EF" w:rsidR="00D70125" w:rsidRPr="00384DEE" w:rsidRDefault="00A45047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HOME_PHONE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3EE6ADD" w14:textId="2CDF2ED8" w:rsidR="00D70125" w:rsidRPr="00384DEE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C8650D7" w14:textId="1378CD45" w:rsidR="00D70125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7D8168F" w14:textId="77777777" w:rsidR="00D70125" w:rsidRPr="00250D0B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250D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E6263F" w14:textId="20D6F3B7" w:rsidR="00D70125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250D0B">
              <w:rPr>
                <w:rFonts w:eastAsia="Times New Roman" w:cs="Arial"/>
                <w:sz w:val="20"/>
                <w:szCs w:val="20"/>
                <w:lang w:eastAsia="pt-BR"/>
              </w:rPr>
              <w:t>Telefone de casa do contato</w:t>
            </w:r>
          </w:p>
        </w:tc>
      </w:tr>
      <w:tr w:rsidR="00D70125" w14:paraId="3A22B048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5115682" w14:textId="0AAE5332" w:rsidR="00D70125" w:rsidRPr="00384DEE" w:rsidRDefault="00A45047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WORK_PHONE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530832E" w14:textId="0275F4E8" w:rsidR="00D70125" w:rsidRPr="00384DEE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1256043" w14:textId="499E96BC" w:rsidR="00D70125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1EAE18C" w14:textId="77777777" w:rsidR="00D70125" w:rsidRPr="00250D0B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250D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DBB7B0" w14:textId="78DF149C" w:rsidR="00D70125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250D0B">
              <w:rPr>
                <w:rFonts w:eastAsia="Times New Roman" w:cs="Arial"/>
                <w:sz w:val="20"/>
                <w:szCs w:val="20"/>
                <w:lang w:eastAsia="pt-BR"/>
              </w:rPr>
              <w:t>Telefone do trabalho do contato</w:t>
            </w:r>
          </w:p>
        </w:tc>
      </w:tr>
      <w:tr w:rsidR="00D70125" w14:paraId="329E566A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FD18FB9" w14:textId="5697327F" w:rsidR="00D70125" w:rsidRPr="00384DEE" w:rsidRDefault="00A45047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CELL_PHONE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58396AF" w14:textId="1652C8E9" w:rsidR="00D70125" w:rsidRPr="00384DEE" w:rsidRDefault="00A45047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4386F53" w14:textId="0865F1C9" w:rsidR="00D70125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4137C06" w14:textId="77777777" w:rsidR="00D70125" w:rsidRPr="00250D0B" w:rsidRDefault="00D70125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250D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89C6DA" w14:textId="3A7CDDCF" w:rsidR="00D70125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 w:rsidRPr="00250D0B">
              <w:rPr>
                <w:rFonts w:eastAsia="Times New Roman" w:cs="Arial"/>
                <w:sz w:val="20"/>
                <w:szCs w:val="20"/>
                <w:lang w:eastAsia="pt-BR"/>
              </w:rPr>
              <w:t>Telefone do contato</w:t>
            </w:r>
          </w:p>
        </w:tc>
      </w:tr>
    </w:tbl>
    <w:p w14:paraId="308BCF5B" w14:textId="77777777" w:rsidR="00250D0B" w:rsidRDefault="00250D0B" w:rsidP="00250D0B">
      <w:pPr>
        <w:pStyle w:val="Corpodetexto"/>
        <w:ind w:firstLine="0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250D0B" w14:paraId="4676A61B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AB2F694" w14:textId="77777777" w:rsidR="00250D0B" w:rsidRDefault="00250D0B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EAA4DC7" w14:textId="57A7E3F3" w:rsidR="00250D0B" w:rsidRPr="00D70125" w:rsidRDefault="00FB1D28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>
              <w:rPr>
                <w:rFonts w:ascii="Courier New" w:eastAsia="Times New Roman" w:hAnsi="Courier New" w:cs="Courier New"/>
                <w:lang w:eastAsia="pt-BR"/>
              </w:rPr>
              <w:t>JOB_HISTORY</w:t>
            </w:r>
          </w:p>
        </w:tc>
      </w:tr>
      <w:tr w:rsidR="00250D0B" w14:paraId="456717E6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0CF3957" w14:textId="77777777" w:rsidR="00250D0B" w:rsidRDefault="00250D0B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D7AF26" w14:textId="6EDF9940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>Tabela de Histórico do trabalho. Relaciona-se com a tabela JOBS e EMPLOYEES</w:t>
            </w:r>
          </w:p>
        </w:tc>
      </w:tr>
      <w:tr w:rsidR="00250D0B" w14:paraId="5E388875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F0CBD41" w14:textId="77777777" w:rsidR="00250D0B" w:rsidRDefault="00250D0B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C53344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64C8A94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6CFF33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1D86FA2E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250D0B" w14:paraId="5D4BA555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D7D0DD" w14:textId="439D48B0" w:rsidR="00250D0B" w:rsidRPr="00384DEE" w:rsidRDefault="00250D0B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START_DATE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747864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3B6075" w14:textId="587270E8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F030F6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39319A5" w14:textId="4C187690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data de começo</w:t>
            </w:r>
          </w:p>
        </w:tc>
      </w:tr>
      <w:tr w:rsidR="00250D0B" w14:paraId="10135075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129847" w14:textId="2F3B3570" w:rsidR="00250D0B" w:rsidRPr="00384DEE" w:rsidRDefault="00250D0B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END_DATE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68B2EE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A55E2E" w14:textId="1EF71625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1ADF28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9EFD035" w14:textId="782A1480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Data de saída</w:t>
            </w:r>
          </w:p>
        </w:tc>
      </w:tr>
    </w:tbl>
    <w:p w14:paraId="50C32B28" w14:textId="584F15CC" w:rsidR="00D71306" w:rsidRDefault="00D71306" w:rsidP="00D71306">
      <w:pPr>
        <w:pStyle w:val="Corpodetexto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250D0B" w14:paraId="7E9D8279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EDE7CBC" w14:textId="77777777" w:rsidR="00250D0B" w:rsidRDefault="00250D0B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63FAE9" w14:textId="13C4DA46" w:rsidR="00250D0B" w:rsidRPr="00D70125" w:rsidRDefault="00FB1D28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>
              <w:rPr>
                <w:rFonts w:ascii="Courier New" w:eastAsia="Times New Roman" w:hAnsi="Courier New" w:cs="Courier New"/>
                <w:lang w:eastAsia="pt-BR"/>
              </w:rPr>
              <w:t>DEPARTMENTS</w:t>
            </w:r>
          </w:p>
        </w:tc>
      </w:tr>
      <w:tr w:rsidR="00250D0B" w14:paraId="547145D4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A3673F" w14:textId="77777777" w:rsidR="00250D0B" w:rsidRDefault="00250D0B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BCCF80" w14:textId="7BD2FE36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de </w:t>
            </w:r>
            <w:r w:rsidR="00FB1D28">
              <w:rPr>
                <w:rFonts w:eastAsia="Times New Roman" w:cs="Arial"/>
                <w:color w:val="000000" w:themeColor="text1"/>
                <w:lang w:eastAsia="pt-BR"/>
              </w:rPr>
              <w:t>departamentos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>. Relaciona-se com a tabela JOB</w:t>
            </w:r>
            <w:r w:rsidR="00FB1D28">
              <w:rPr>
                <w:rFonts w:eastAsia="Times New Roman" w:cs="Arial"/>
                <w:color w:val="000000" w:themeColor="text1"/>
                <w:lang w:eastAsia="pt-BR"/>
              </w:rPr>
              <w:t>_HISTORY e EMPLOYEES</w:t>
            </w:r>
          </w:p>
        </w:tc>
      </w:tr>
      <w:tr w:rsidR="00250D0B" w14:paraId="661711BC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90B82D" w14:textId="77777777" w:rsidR="00250D0B" w:rsidRDefault="00250D0B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F647E1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D3038B0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FB8962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35D27674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250D0B" w14:paraId="6639C48C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105215" w14:textId="394493E2" w:rsidR="00250D0B" w:rsidRPr="00384DEE" w:rsidRDefault="00250D0B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DEPARTMENT_ID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29C1F9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035F33" w14:textId="79397A78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67F72D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F825669" w14:textId="1436EAF3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de departamentos</w:t>
            </w:r>
          </w:p>
        </w:tc>
      </w:tr>
      <w:tr w:rsidR="00250D0B" w14:paraId="0AEEDC0A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3616DC" w14:textId="16EA0924" w:rsidR="00250D0B" w:rsidRPr="00384DEE" w:rsidRDefault="00250D0B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DEPARTMENT_NAME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17D442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36B5C0" w14:textId="5BC3950A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E7756C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7906E93" w14:textId="1E67C345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Nome do departamento</w:t>
            </w:r>
          </w:p>
        </w:tc>
      </w:tr>
    </w:tbl>
    <w:p w14:paraId="26D4F2FD" w14:textId="7C6D7996" w:rsidR="00250D0B" w:rsidRDefault="00250D0B" w:rsidP="00D71306">
      <w:pPr>
        <w:pStyle w:val="Corpodetexto"/>
        <w:rPr>
          <w:rFonts w:eastAsia="Times New Roman"/>
          <w:szCs w:val="28"/>
        </w:rPr>
      </w:pPr>
    </w:p>
    <w:p w14:paraId="57465135" w14:textId="77777777" w:rsidR="00250D0B" w:rsidRDefault="00250D0B" w:rsidP="00D71306">
      <w:pPr>
        <w:pStyle w:val="Corpodetexto"/>
        <w:rPr>
          <w:rFonts w:eastAsia="Times New Roman"/>
          <w:szCs w:val="28"/>
        </w:rPr>
      </w:pPr>
    </w:p>
    <w:p w14:paraId="6ACB1D0B" w14:textId="77777777" w:rsidR="00250D0B" w:rsidRDefault="00250D0B" w:rsidP="00D71306">
      <w:pPr>
        <w:pStyle w:val="Corpodetexto"/>
        <w:rPr>
          <w:rFonts w:eastAsia="Times New Roman"/>
          <w:szCs w:val="28"/>
        </w:rPr>
      </w:pPr>
    </w:p>
    <w:p w14:paraId="0BFEF3F0" w14:textId="77777777" w:rsidR="00250D0B" w:rsidRDefault="00250D0B" w:rsidP="00D71306">
      <w:pPr>
        <w:pStyle w:val="Corpodetexto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250D0B" w14:paraId="2C6F5B28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C24BB9" w14:textId="77777777" w:rsidR="00250D0B" w:rsidRDefault="00250D0B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DFEC0B" w14:textId="44403541" w:rsidR="00250D0B" w:rsidRPr="00D70125" w:rsidRDefault="00FB1D28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>
              <w:rPr>
                <w:rFonts w:ascii="Courier New" w:eastAsia="Times New Roman" w:hAnsi="Courier New" w:cs="Courier New"/>
                <w:lang w:eastAsia="pt-BR"/>
              </w:rPr>
              <w:t>LOCATIONS</w:t>
            </w:r>
          </w:p>
        </w:tc>
      </w:tr>
      <w:tr w:rsidR="00250D0B" w14:paraId="57158B89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708DC5B" w14:textId="77777777" w:rsidR="00250D0B" w:rsidRDefault="00250D0B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9FA6C32" w14:textId="1DC2ABE5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de </w:t>
            </w:r>
            <w:r w:rsidR="00FB1D28">
              <w:rPr>
                <w:rFonts w:eastAsia="Times New Roman" w:cs="Arial"/>
                <w:color w:val="000000" w:themeColor="text1"/>
                <w:lang w:eastAsia="pt-BR"/>
              </w:rPr>
              <w:t>localizações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. Relaciona-se com a tabela </w:t>
            </w:r>
            <w:r w:rsidR="00FB1D28">
              <w:rPr>
                <w:rFonts w:eastAsia="Times New Roman" w:cs="Arial"/>
                <w:color w:val="000000" w:themeColor="text1"/>
                <w:lang w:eastAsia="pt-BR"/>
              </w:rPr>
              <w:t>DEPARTMENTS</w:t>
            </w:r>
          </w:p>
        </w:tc>
      </w:tr>
      <w:tr w:rsidR="00250D0B" w14:paraId="11913AA2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96EAA5" w14:textId="77777777" w:rsidR="00250D0B" w:rsidRDefault="00250D0B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B4C103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95D80B4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31F79D2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39912DA7" w14:textId="77777777" w:rsidR="00250D0B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250D0B" w14:paraId="107C8843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831FF6" w14:textId="766F818E" w:rsidR="00250D0B" w:rsidRPr="00384DEE" w:rsidRDefault="00250D0B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LOCATION_ID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6DE24E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8F9E2E" w14:textId="135BBC4E" w:rsidR="00250D0B" w:rsidRPr="00384DEE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B42E5D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D6395F5" w14:textId="5927FFDA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 xml:space="preserve">de </w:t>
            </w:r>
            <w:r w:rsidR="00317ADD">
              <w:rPr>
                <w:rFonts w:eastAsia="Times New Roman" w:cs="Arial"/>
                <w:sz w:val="20"/>
                <w:szCs w:val="20"/>
                <w:lang w:eastAsia="pt-BR"/>
              </w:rPr>
              <w:t>localização</w:t>
            </w:r>
          </w:p>
        </w:tc>
      </w:tr>
      <w:tr w:rsidR="00250D0B" w14:paraId="47BB509E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8424EB" w14:textId="253F88BE" w:rsidR="00250D0B" w:rsidRPr="00384DEE" w:rsidRDefault="00FB1D28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STREET_ADDRESS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891627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239449" w14:textId="0521C454" w:rsidR="00250D0B" w:rsidRPr="00384DEE" w:rsidRDefault="00FB1D28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FC7E40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6842CE5" w14:textId="6A0F1E7E" w:rsidR="00250D0B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Nome da rua</w:t>
            </w:r>
          </w:p>
        </w:tc>
      </w:tr>
      <w:tr w:rsidR="00250D0B" w14:paraId="515A2AF6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1087F3" w14:textId="44AFBF02" w:rsidR="00250D0B" w:rsidRPr="00384DEE" w:rsidRDefault="00FB1D28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POSTAL_CODE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3C6B37" w14:textId="243D43BF" w:rsidR="00250D0B" w:rsidRPr="00384DEE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E9F33A" w14:textId="3C17FE27" w:rsidR="00250D0B" w:rsidRPr="00384DEE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24AE2C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53A8702" w14:textId="4644AB69" w:rsidR="00250D0B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Código postal</w:t>
            </w:r>
          </w:p>
        </w:tc>
      </w:tr>
      <w:tr w:rsidR="00250D0B" w14:paraId="40153DD8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2F08C2" w14:textId="4A94ACA3" w:rsidR="00250D0B" w:rsidRPr="00384DEE" w:rsidRDefault="00FB1D28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CITY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6FAD21" w14:textId="77777777" w:rsidR="00250D0B" w:rsidRPr="00384DEE" w:rsidRDefault="00250D0B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A4504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519CBD" w14:textId="4B7353C0" w:rsidR="00250D0B" w:rsidRPr="00250D0B" w:rsidRDefault="00FB1D28" w:rsidP="00C763CA">
            <w:pPr>
              <w:spacing w:after="0" w:line="240" w:lineRule="auto"/>
              <w:ind w:firstLine="173"/>
              <w:jc w:val="left"/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F6B8A8" w14:textId="77777777" w:rsidR="00250D0B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250D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216CF24" w14:textId="2954AF6B" w:rsidR="00250D0B" w:rsidRPr="00384DEE" w:rsidRDefault="00317ADD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Nome da cidade</w:t>
            </w:r>
          </w:p>
        </w:tc>
      </w:tr>
      <w:tr w:rsidR="00250D0B" w14:paraId="1B1DB322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9F24FEE" w14:textId="35459C94" w:rsidR="00250D0B" w:rsidRPr="00384DEE" w:rsidRDefault="00FB1D28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 _PROVINCE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FF11A61" w14:textId="49B079D3" w:rsidR="00250D0B" w:rsidRPr="00384DEE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A4504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F8DC890" w14:textId="2ADF5A9E" w:rsidR="00250D0B" w:rsidRPr="00250D0B" w:rsidRDefault="00FB1D28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D54278A" w14:textId="77777777" w:rsidR="00250D0B" w:rsidRPr="00250D0B" w:rsidRDefault="00250D0B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250D0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7D89D5" w14:textId="6F4E4908" w:rsidR="00250D0B" w:rsidRPr="00250D0B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Provincia do estado</w:t>
            </w:r>
          </w:p>
        </w:tc>
      </w:tr>
    </w:tbl>
    <w:p w14:paraId="79C9249C" w14:textId="77777777" w:rsidR="00250D0B" w:rsidRDefault="00250D0B" w:rsidP="00250D0B">
      <w:pPr>
        <w:pStyle w:val="Corpodetexto"/>
        <w:ind w:firstLine="0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317ADD" w14:paraId="10E5FC2F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6FD3BD6" w14:textId="77777777" w:rsidR="00317ADD" w:rsidRDefault="00317ADD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BED7D1F" w14:textId="2230D3C7" w:rsidR="00317ADD" w:rsidRPr="00D70125" w:rsidRDefault="00957A7A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>
              <w:rPr>
                <w:rFonts w:ascii="Courier New" w:eastAsia="Times New Roman" w:hAnsi="Courier New" w:cs="Courier New"/>
                <w:lang w:eastAsia="pt-BR"/>
              </w:rPr>
              <w:t>COUNTRIES</w:t>
            </w:r>
          </w:p>
        </w:tc>
      </w:tr>
      <w:tr w:rsidR="00317ADD" w14:paraId="2F977457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2085C88" w14:textId="77777777" w:rsidR="00317ADD" w:rsidRDefault="00317ADD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D2B5DA" w14:textId="322BB286" w:rsidR="00317ADD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 xml:space="preserve">Tabela de localizações. Relaciona-se com a tabela </w:t>
            </w:r>
            <w:r w:rsidR="00957A7A">
              <w:rPr>
                <w:rFonts w:eastAsia="Times New Roman" w:cs="Arial"/>
                <w:color w:val="000000" w:themeColor="text1"/>
                <w:lang w:eastAsia="pt-BR"/>
              </w:rPr>
              <w:t>LOCATIONS</w:t>
            </w:r>
          </w:p>
        </w:tc>
      </w:tr>
      <w:tr w:rsidR="00317ADD" w14:paraId="31B1114E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0570917" w14:textId="77777777" w:rsidR="00317ADD" w:rsidRDefault="00317ADD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04AF3F" w14:textId="77777777" w:rsidR="00317ADD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C3A8F9" w14:textId="77777777" w:rsidR="00317ADD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9365549" w14:textId="77777777" w:rsidR="00317ADD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3472C309" w14:textId="77777777" w:rsidR="00317ADD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317ADD" w14:paraId="083A9C4B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F1996D" w14:textId="53C37E7C" w:rsidR="00317ADD" w:rsidRPr="00384DEE" w:rsidRDefault="00957A7A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COUNTRY_ID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97DE5C" w14:textId="77777777" w:rsidR="00317ADD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3A61B1" w14:textId="322556EB" w:rsidR="00317ADD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193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C276ED" w14:textId="77777777" w:rsidR="00317ADD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15941B4" w14:textId="0D3801CB" w:rsidR="00317ADD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 xml:space="preserve">de </w:t>
            </w:r>
            <w:r w:rsidR="00957A7A">
              <w:rPr>
                <w:rFonts w:eastAsia="Times New Roman" w:cs="Arial"/>
                <w:sz w:val="20"/>
                <w:szCs w:val="20"/>
                <w:lang w:eastAsia="pt-BR"/>
              </w:rPr>
              <w:t>país</w:t>
            </w:r>
          </w:p>
        </w:tc>
      </w:tr>
      <w:tr w:rsidR="00317ADD" w14:paraId="436E8BBC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8A8D23" w14:textId="31F9B5E2" w:rsidR="00317ADD" w:rsidRPr="00384DEE" w:rsidRDefault="00957A7A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COUNTRY_NAME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5551C8" w14:textId="77777777" w:rsidR="00317ADD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2F25DE" w14:textId="4F6E80CE" w:rsidR="00317ADD" w:rsidRPr="00384DEE" w:rsidRDefault="00957A7A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193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CCA90A" w14:textId="77777777" w:rsidR="00317ADD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7DB3FB" w14:textId="16646E2D" w:rsidR="00317ADD" w:rsidRPr="00384DEE" w:rsidRDefault="00317ADD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Nome d</w:t>
            </w:r>
            <w:r w:rsidR="00957A7A">
              <w:rPr>
                <w:rFonts w:eastAsia="Times New Roman" w:cs="Arial"/>
                <w:sz w:val="20"/>
                <w:szCs w:val="20"/>
                <w:lang w:eastAsia="pt-BR"/>
              </w:rPr>
              <w:t>o país</w:t>
            </w:r>
          </w:p>
        </w:tc>
      </w:tr>
    </w:tbl>
    <w:p w14:paraId="23D58598" w14:textId="77777777" w:rsidR="00957A7A" w:rsidRDefault="00957A7A" w:rsidP="00D71306">
      <w:pPr>
        <w:pStyle w:val="Corpodetexto"/>
        <w:rPr>
          <w:rFonts w:eastAsia="Times New Roman"/>
          <w:szCs w:val="28"/>
        </w:rPr>
      </w:pP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957A7A" w14:paraId="2B14B3AF" w14:textId="77777777" w:rsidTr="00C763CA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57F58C" w14:textId="77777777" w:rsidR="00957A7A" w:rsidRDefault="00957A7A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br w:type="page"/>
            </w: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773A883" w14:textId="26855CED" w:rsidR="00957A7A" w:rsidRPr="00D70125" w:rsidRDefault="00957A7A" w:rsidP="00C763CA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lang w:eastAsia="pt-BR"/>
              </w:rPr>
            </w:pPr>
            <w:r>
              <w:rPr>
                <w:rFonts w:ascii="Courier New" w:eastAsia="Times New Roman" w:hAnsi="Courier New" w:cs="Courier New"/>
                <w:lang w:eastAsia="pt-BR"/>
              </w:rPr>
              <w:t>REGIONS</w:t>
            </w:r>
          </w:p>
        </w:tc>
      </w:tr>
      <w:tr w:rsidR="00957A7A" w14:paraId="6A2BE938" w14:textId="77777777" w:rsidTr="00C763CA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3E116C" w14:textId="77777777" w:rsidR="00957A7A" w:rsidRDefault="00957A7A" w:rsidP="00C763CA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2F35B2" w14:textId="0CEFBD57" w:rsidR="00957A7A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>Tabela de regiões. Relaciona-se com a tabela COUNTRIES</w:t>
            </w:r>
          </w:p>
        </w:tc>
      </w:tr>
      <w:tr w:rsidR="00957A7A" w14:paraId="31175C42" w14:textId="77777777" w:rsidTr="00C763CA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19EF76A" w14:textId="77777777" w:rsidR="00957A7A" w:rsidRDefault="00957A7A" w:rsidP="00C763CA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8670D4" w14:textId="77777777" w:rsidR="00957A7A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A34E41" w14:textId="77777777" w:rsidR="00957A7A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DFDFA43" w14:textId="77777777" w:rsidR="00957A7A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7376D6B2" w14:textId="77777777" w:rsidR="00957A7A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957A7A" w14:paraId="2A7879CF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3B1189" w14:textId="1AF27DB5" w:rsidR="00957A7A" w:rsidRPr="00384DEE" w:rsidRDefault="00957A7A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REGIONS_ID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1CB280" w14:textId="77777777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F8AA66" w14:textId="1709ECA9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1500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ADD2FD" w14:textId="77777777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D83F5C5" w14:textId="61E8BD39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eastAsia="Times New Roman" w:cs="Arial"/>
                <w:sz w:val="20"/>
                <w:szCs w:val="20"/>
                <w:lang w:eastAsia="pt-BR"/>
              </w:rPr>
              <w:t xml:space="preserve">Identificador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de região</w:t>
            </w:r>
          </w:p>
        </w:tc>
      </w:tr>
      <w:tr w:rsidR="00957A7A" w14:paraId="126B66C4" w14:textId="77777777" w:rsidTr="00C763CA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E5BB9C" w14:textId="3DEB1AD6" w:rsidR="00957A7A" w:rsidRPr="00384DEE" w:rsidRDefault="00957A7A" w:rsidP="00C763CA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REGION_NAME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5B3F78" w14:textId="77777777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9E925E" w14:textId="7C1A0BF6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1500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620DB3" w14:textId="77777777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D7012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3B42E91" w14:textId="745DAE7B" w:rsidR="00957A7A" w:rsidRPr="00384DEE" w:rsidRDefault="00957A7A" w:rsidP="00C763CA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Nome da região</w:t>
            </w:r>
          </w:p>
        </w:tc>
      </w:tr>
    </w:tbl>
    <w:p w14:paraId="3D522ADF" w14:textId="77777777" w:rsidR="00957A7A" w:rsidRDefault="00957A7A" w:rsidP="00957A7A">
      <w:pPr>
        <w:pStyle w:val="Corpodetexto"/>
        <w:rPr>
          <w:rFonts w:eastAsia="Times New Roman"/>
          <w:szCs w:val="28"/>
        </w:rPr>
      </w:pPr>
    </w:p>
    <w:p w14:paraId="3CE8F2BB" w14:textId="77777777" w:rsidR="00957A7A" w:rsidRDefault="00957A7A" w:rsidP="00D71306">
      <w:pPr>
        <w:pStyle w:val="Corpodetexto"/>
        <w:rPr>
          <w:rFonts w:eastAsia="Times New Roman"/>
          <w:szCs w:val="28"/>
        </w:rPr>
      </w:pPr>
    </w:p>
    <w:p w14:paraId="7AA9E52C" w14:textId="7B97CE8C" w:rsidR="00384DEE" w:rsidRDefault="00D71306" w:rsidP="00384DEE">
      <w:pPr>
        <w:pStyle w:val="Ttulo2"/>
      </w:pPr>
      <w:bookmarkStart w:id="4" w:name="_Toc71710955"/>
      <w:r>
        <w:t>3</w:t>
      </w:r>
      <w:r w:rsidR="00101E62">
        <w:t xml:space="preserve"> </w:t>
      </w:r>
      <w:r>
        <w:t>–</w:t>
      </w:r>
      <w:r w:rsidR="000906E4" w:rsidRPr="004F1D41">
        <w:t xml:space="preserve"> </w:t>
      </w:r>
      <w:r>
        <w:t>Projeto Lógico do Banco de Dados</w:t>
      </w:r>
      <w:bookmarkEnd w:id="4"/>
    </w:p>
    <w:p w14:paraId="7C1C2A77" w14:textId="48FB9839" w:rsidR="00C74581" w:rsidRPr="00C74581" w:rsidRDefault="00384DEE" w:rsidP="00CD7B96">
      <w:pPr>
        <w:pStyle w:val="PargrafodaLista"/>
        <w:jc w:val="center"/>
        <w:sectPr w:rsidR="00C74581" w:rsidRPr="00C74581" w:rsidSect="00890ACF">
          <w:headerReference w:type="default" r:id="rId17"/>
          <w:headerReference w:type="first" r:id="rId18"/>
          <w:pgSz w:w="16838" w:h="11906" w:orient="landscape" w:code="9"/>
          <w:pgMar w:top="1701" w:right="1118" w:bottom="1134" w:left="1708" w:header="709" w:footer="709" w:gutter="0"/>
          <w:cols w:space="708"/>
          <w:titlePg/>
          <w:docGrid w:linePitch="360"/>
        </w:sectPr>
      </w:pPr>
      <w:r w:rsidRPr="00384DEE">
        <w:rPr>
          <w:noProof/>
        </w:rPr>
        <w:drawing>
          <wp:inline distT="0" distB="0" distL="0" distR="0" wp14:anchorId="7478D873" wp14:editId="55799675">
            <wp:extent cx="6924675" cy="4388512"/>
            <wp:effectExtent l="0" t="0" r="0" b="0"/>
            <wp:docPr id="8" name="Imagem 8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438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E65D" w14:textId="5F7539EC" w:rsidR="006C4326" w:rsidRPr="00D127A6" w:rsidRDefault="006C4326" w:rsidP="00384DEE">
      <w:pPr>
        <w:pStyle w:val="Ttulo2"/>
        <w:rPr>
          <w:b w:val="0"/>
          <w:bCs w:val="0"/>
          <w:iCs w:val="0"/>
          <w:szCs w:val="24"/>
        </w:rPr>
      </w:pPr>
    </w:p>
    <w:sectPr w:rsidR="006C4326" w:rsidRPr="00D127A6" w:rsidSect="006C4326">
      <w:headerReference w:type="first" r:id="rId20"/>
      <w:pgSz w:w="11906" w:h="16838" w:code="9"/>
      <w:pgMar w:top="1707" w:right="1701" w:bottom="111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F4A71" w14:textId="77777777" w:rsidR="00C12683" w:rsidRDefault="00C12683" w:rsidP="00987BE0">
      <w:pPr>
        <w:spacing w:after="0" w:line="240" w:lineRule="auto"/>
      </w:pPr>
      <w:r>
        <w:separator/>
      </w:r>
    </w:p>
  </w:endnote>
  <w:endnote w:type="continuationSeparator" w:id="0">
    <w:p w14:paraId="28C0B31F" w14:textId="77777777" w:rsidR="00C12683" w:rsidRDefault="00C12683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51080" w14:textId="77777777" w:rsidR="00C12683" w:rsidRDefault="00C12683" w:rsidP="00987BE0">
      <w:pPr>
        <w:spacing w:after="0" w:line="240" w:lineRule="auto"/>
      </w:pPr>
      <w:r>
        <w:separator/>
      </w:r>
    </w:p>
  </w:footnote>
  <w:footnote w:type="continuationSeparator" w:id="0">
    <w:p w14:paraId="72CAFF4D" w14:textId="77777777" w:rsidR="00C12683" w:rsidRDefault="00C12683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5022C" w14:textId="36CC1D62" w:rsidR="00B92022" w:rsidRDefault="00B92022" w:rsidP="00D563AE">
    <w:pPr>
      <w:pStyle w:val="Cabealho"/>
      <w:tabs>
        <w:tab w:val="clear" w:pos="8504"/>
        <w:tab w:val="right" w:pos="9072"/>
      </w:tabs>
      <w:ind w:firstLine="0"/>
    </w:pPr>
  </w:p>
  <w:p w14:paraId="32F129CD" w14:textId="14CF73C7" w:rsidR="00B92022" w:rsidRDefault="00B92022">
    <w:pPr>
      <w:pStyle w:val="Cabealho"/>
    </w:pPr>
    <w:r>
      <w:tab/>
    </w: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87B07" w14:textId="7E3234D5" w:rsidR="00B92022" w:rsidRDefault="00B92022" w:rsidP="004F1D41">
    <w:pPr>
      <w:pStyle w:val="Cabealho"/>
      <w:tabs>
        <w:tab w:val="clear" w:pos="8504"/>
        <w:tab w:val="left" w:pos="7371"/>
        <w:tab w:val="left" w:pos="7513"/>
        <w:tab w:val="left" w:pos="8505"/>
      </w:tabs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9CF6D" w14:textId="36724E62" w:rsidR="00B92022" w:rsidRDefault="00B92022" w:rsidP="00B92022">
    <w:pPr>
      <w:pStyle w:val="Cabealho"/>
      <w:tabs>
        <w:tab w:val="clear" w:pos="8504"/>
        <w:tab w:val="right" w:pos="9072"/>
      </w:tabs>
      <w:ind w:firstLine="0"/>
    </w:pPr>
  </w:p>
  <w:p w14:paraId="72077048" w14:textId="46B7527A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B5565" w14:textId="77777777" w:rsidR="00D71306" w:rsidRDefault="00D71306" w:rsidP="00D563AE">
    <w:pPr>
      <w:pStyle w:val="Cabealho"/>
      <w:tabs>
        <w:tab w:val="clear" w:pos="8504"/>
        <w:tab w:val="right" w:pos="9072"/>
      </w:tabs>
      <w:ind w:firstLine="0"/>
    </w:pPr>
    <w:r>
      <w:rPr>
        <w:noProof/>
      </w:rPr>
      <w:drawing>
        <wp:anchor distT="0" distB="0" distL="114300" distR="114300" simplePos="0" relativeHeight="251688960" behindDoc="0" locked="0" layoutInCell="1" allowOverlap="1" wp14:anchorId="1CA55965" wp14:editId="0E634B8A">
          <wp:simplePos x="0" y="0"/>
          <wp:positionH relativeFrom="column">
            <wp:posOffset>114088</wp:posOffset>
          </wp:positionH>
          <wp:positionV relativeFrom="paragraph">
            <wp:posOffset>179281</wp:posOffset>
          </wp:positionV>
          <wp:extent cx="583541" cy="161925"/>
          <wp:effectExtent l="0" t="0" r="7620" b="0"/>
          <wp:wrapNone/>
          <wp:docPr id="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10</w:t>
    </w:r>
    <w:r>
      <w:fldChar w:fldCharType="end"/>
    </w:r>
    <w:r w:rsidR="1A176BA7">
      <w:t xml:space="preserve"> de </w:t>
    </w:r>
    <w:r w:rsidR="001F1C10">
      <w:fldChar w:fldCharType="begin"/>
    </w:r>
    <w:r w:rsidR="001F1C10">
      <w:instrText>NUMPAGES   \* MERGEFORMAT</w:instrText>
    </w:r>
    <w:r w:rsidR="001F1C10">
      <w:fldChar w:fldCharType="separate"/>
    </w:r>
    <w:r w:rsidR="1A176BA7">
      <w:t>15</w:t>
    </w:r>
    <w:r w:rsidR="001F1C10">
      <w:fldChar w:fldCharType="end"/>
    </w:r>
    <w:r w:rsidR="1A176BA7">
      <w:t xml:space="preserve"> </w:t>
    </w:r>
  </w:p>
  <w:p w14:paraId="0217DDD6" w14:textId="77777777" w:rsidR="00D71306" w:rsidRDefault="00D71306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08C38" w14:textId="77777777" w:rsidR="00D71306" w:rsidRDefault="00D71306" w:rsidP="000906E4">
    <w:pPr>
      <w:pStyle w:val="Cabealho"/>
      <w:tabs>
        <w:tab w:val="clear" w:pos="8504"/>
        <w:tab w:val="left" w:pos="7371"/>
        <w:tab w:val="left" w:pos="7513"/>
        <w:tab w:val="left" w:pos="8505"/>
      </w:tabs>
      <w:ind w:firstLine="0"/>
    </w:pPr>
    <w:r>
      <w:rPr>
        <w:noProof/>
      </w:rPr>
      <w:drawing>
        <wp:anchor distT="0" distB="0" distL="114300" distR="114300" simplePos="0" relativeHeight="251687936" behindDoc="0" locked="0" layoutInCell="1" allowOverlap="1" wp14:anchorId="1255AA6D" wp14:editId="7B77E166">
          <wp:simplePos x="0" y="0"/>
          <wp:positionH relativeFrom="column">
            <wp:posOffset>59690</wp:posOffset>
          </wp:positionH>
          <wp:positionV relativeFrom="paragraph">
            <wp:posOffset>100965</wp:posOffset>
          </wp:positionV>
          <wp:extent cx="583541" cy="161925"/>
          <wp:effectExtent l="0" t="0" r="7620" b="0"/>
          <wp:wrapNone/>
          <wp:docPr id="1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13</w:t>
    </w:r>
    <w:r>
      <w:fldChar w:fldCharType="end"/>
    </w:r>
    <w:r w:rsidR="1A176BA7">
      <w:t xml:space="preserve"> de </w:t>
    </w:r>
    <w:r w:rsidR="001F1C10">
      <w:fldChar w:fldCharType="begin"/>
    </w:r>
    <w:r w:rsidR="001F1C10">
      <w:instrText>NUMPAGES   \* MERGEFORMAT</w:instrText>
    </w:r>
    <w:r w:rsidR="001F1C10">
      <w:fldChar w:fldCharType="separate"/>
    </w:r>
    <w:r w:rsidR="1A176BA7">
      <w:t>15</w:t>
    </w:r>
    <w:r w:rsidR="001F1C10">
      <w:fldChar w:fldCharType="end"/>
    </w:r>
    <w:r w:rsidR="1A176BA7"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5A83" w14:textId="142BEF68" w:rsidR="00B92022" w:rsidRDefault="00B92022" w:rsidP="00D563AE">
    <w:pPr>
      <w:pStyle w:val="Cabealho"/>
      <w:tabs>
        <w:tab w:val="clear" w:pos="8504"/>
        <w:tab w:val="right" w:pos="9072"/>
      </w:tabs>
      <w:ind w:firstLine="0"/>
    </w:pPr>
    <w:r>
      <w:rPr>
        <w:noProof/>
      </w:rPr>
      <w:drawing>
        <wp:anchor distT="0" distB="0" distL="114300" distR="114300" simplePos="0" relativeHeight="251685888" behindDoc="0" locked="0" layoutInCell="1" allowOverlap="1" wp14:anchorId="5601E6D5" wp14:editId="22016F8B">
          <wp:simplePos x="0" y="0"/>
          <wp:positionH relativeFrom="column">
            <wp:posOffset>114088</wp:posOffset>
          </wp:positionH>
          <wp:positionV relativeFrom="paragraph">
            <wp:posOffset>179281</wp:posOffset>
          </wp:positionV>
          <wp:extent cx="583541" cy="161925"/>
          <wp:effectExtent l="0" t="0" r="7620" b="0"/>
          <wp:wrapNone/>
          <wp:docPr id="1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 w:rsidR="006C4326"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10</w:t>
    </w:r>
    <w:r>
      <w:fldChar w:fldCharType="end"/>
    </w:r>
    <w:r w:rsidR="1A176BA7">
      <w:t xml:space="preserve"> de </w:t>
    </w:r>
    <w:r w:rsidR="001F1C10">
      <w:fldChar w:fldCharType="begin"/>
    </w:r>
    <w:r w:rsidR="001F1C10">
      <w:instrText xml:space="preserve"> NUMPAGES   \* MERGEFORMAT </w:instrText>
    </w:r>
    <w:r w:rsidR="001F1C10">
      <w:fldChar w:fldCharType="separate"/>
    </w:r>
    <w:r w:rsidR="1A176BA7">
      <w:t>15</w:t>
    </w:r>
    <w:r w:rsidR="001F1C10">
      <w:fldChar w:fldCharType="end"/>
    </w:r>
    <w:r w:rsidR="1A176BA7">
      <w:t xml:space="preserve"> </w:t>
    </w:r>
  </w:p>
  <w:p w14:paraId="7F9A1AC5" w14:textId="77777777" w:rsidR="00B92022" w:rsidRDefault="00B92022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2DA61" w14:textId="77777777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  <w:r>
      <w:rPr>
        <w:noProof/>
      </w:rPr>
      <w:drawing>
        <wp:anchor distT="0" distB="0" distL="114300" distR="114300" simplePos="0" relativeHeight="251673600" behindDoc="0" locked="0" layoutInCell="1" allowOverlap="1" wp14:anchorId="54EDA2EC" wp14:editId="749E34CE">
          <wp:simplePos x="0" y="0"/>
          <wp:positionH relativeFrom="column">
            <wp:posOffset>313266</wp:posOffset>
          </wp:positionH>
          <wp:positionV relativeFrom="paragraph">
            <wp:posOffset>174795</wp:posOffset>
          </wp:positionV>
          <wp:extent cx="583541" cy="161925"/>
          <wp:effectExtent l="0" t="0" r="7620" b="0"/>
          <wp:wrapNone/>
          <wp:docPr id="1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</w:p>
  <w:p w14:paraId="77DC3D1E" w14:textId="535CDFF4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 xml:space="preserve"> de </w:t>
    </w:r>
    <w:r w:rsidR="001F1C10">
      <w:fldChar w:fldCharType="begin"/>
    </w:r>
    <w:r w:rsidR="001F1C10">
      <w:instrText xml:space="preserve"> NUMPAGES   \* MERGEFORMAT </w:instrText>
    </w:r>
    <w:r w:rsidR="001F1C10">
      <w:fldChar w:fldCharType="separate"/>
    </w:r>
    <w:r>
      <w:t>15</w:t>
    </w:r>
    <w:r w:rsidR="001F1C10">
      <w:fldChar w:fldCharType="end"/>
    </w: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3ACE9" w14:textId="64B6FC9C" w:rsidR="00B92022" w:rsidRDefault="00B92022" w:rsidP="000906E4">
    <w:pPr>
      <w:pStyle w:val="Cabealho"/>
      <w:tabs>
        <w:tab w:val="clear" w:pos="8504"/>
        <w:tab w:val="left" w:pos="7371"/>
        <w:tab w:val="left" w:pos="7513"/>
        <w:tab w:val="left" w:pos="8505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733D519A" wp14:editId="12707922">
          <wp:simplePos x="0" y="0"/>
          <wp:positionH relativeFrom="column">
            <wp:posOffset>59690</wp:posOffset>
          </wp:positionH>
          <wp:positionV relativeFrom="paragraph">
            <wp:posOffset>100965</wp:posOffset>
          </wp:positionV>
          <wp:extent cx="583541" cy="161925"/>
          <wp:effectExtent l="0" t="0" r="7620" b="0"/>
          <wp:wrapNone/>
          <wp:docPr id="1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13</w:t>
    </w:r>
    <w:r>
      <w:fldChar w:fldCharType="end"/>
    </w:r>
    <w:r w:rsidR="1A176BA7">
      <w:t xml:space="preserve"> de </w:t>
    </w:r>
    <w:r w:rsidR="001F1C10">
      <w:fldChar w:fldCharType="begin"/>
    </w:r>
    <w:r w:rsidR="001F1C10">
      <w:instrText xml:space="preserve"> NUMPAGES   \* MERGEFORMAT </w:instrText>
    </w:r>
    <w:r w:rsidR="001F1C10">
      <w:fldChar w:fldCharType="separate"/>
    </w:r>
    <w:r w:rsidR="1A176BA7">
      <w:t>15</w:t>
    </w:r>
    <w:r w:rsidR="001F1C10">
      <w:fldChar w:fldCharType="end"/>
    </w:r>
    <w:r w:rsidR="1A176B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1E5F06"/>
    <w:multiLevelType w:val="hybridMultilevel"/>
    <w:tmpl w:val="4C9446C2"/>
    <w:lvl w:ilvl="0" w:tplc="5FCA35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265E2"/>
    <w:multiLevelType w:val="hybridMultilevel"/>
    <w:tmpl w:val="6C265002"/>
    <w:lvl w:ilvl="0" w:tplc="738065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02760"/>
    <w:multiLevelType w:val="hybridMultilevel"/>
    <w:tmpl w:val="FA1C8AEC"/>
    <w:lvl w:ilvl="0" w:tplc="DC400C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6" w15:restartNumberingAfterBreak="0">
    <w:nsid w:val="42586A4A"/>
    <w:multiLevelType w:val="hybridMultilevel"/>
    <w:tmpl w:val="5CA21018"/>
    <w:lvl w:ilvl="0" w:tplc="AC1A06FA">
      <w:start w:val="1"/>
      <w:numFmt w:val="upperLetter"/>
      <w:lvlText w:val="%1)"/>
      <w:lvlJc w:val="left"/>
      <w:pPr>
        <w:ind w:left="720" w:hanging="360"/>
      </w:pPr>
      <w:rPr>
        <w:rFonts w:ascii="Courier New" w:eastAsia="Times New Roman" w:hAnsi="Courier New" w:cs="Consolas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905915839">
    <w:abstractNumId w:val="0"/>
  </w:num>
  <w:num w:numId="2" w16cid:durableId="2088989836">
    <w:abstractNumId w:val="1"/>
  </w:num>
  <w:num w:numId="3" w16cid:durableId="1285162751">
    <w:abstractNumId w:val="7"/>
  </w:num>
  <w:num w:numId="4" w16cid:durableId="844978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9680145">
    <w:abstractNumId w:val="1"/>
  </w:num>
  <w:num w:numId="6" w16cid:durableId="33358240">
    <w:abstractNumId w:val="1"/>
  </w:num>
  <w:num w:numId="7" w16cid:durableId="834565768">
    <w:abstractNumId w:val="1"/>
  </w:num>
  <w:num w:numId="8" w16cid:durableId="1541360862">
    <w:abstractNumId w:val="1"/>
  </w:num>
  <w:num w:numId="9" w16cid:durableId="1992440876">
    <w:abstractNumId w:val="1"/>
  </w:num>
  <w:num w:numId="10" w16cid:durableId="474877250">
    <w:abstractNumId w:val="0"/>
  </w:num>
  <w:num w:numId="11" w16cid:durableId="1687290068">
    <w:abstractNumId w:val="5"/>
  </w:num>
  <w:num w:numId="12" w16cid:durableId="807207166">
    <w:abstractNumId w:val="4"/>
  </w:num>
  <w:num w:numId="13" w16cid:durableId="1211960196">
    <w:abstractNumId w:val="6"/>
  </w:num>
  <w:num w:numId="14" w16cid:durableId="472453716">
    <w:abstractNumId w:val="2"/>
  </w:num>
  <w:num w:numId="15" w16cid:durableId="1028023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11DF4"/>
    <w:rsid w:val="0003718D"/>
    <w:rsid w:val="00050FEA"/>
    <w:rsid w:val="00066A80"/>
    <w:rsid w:val="00072A6C"/>
    <w:rsid w:val="000906E4"/>
    <w:rsid w:val="000C44B3"/>
    <w:rsid w:val="000D2801"/>
    <w:rsid w:val="00101E62"/>
    <w:rsid w:val="001509ED"/>
    <w:rsid w:val="00192E9A"/>
    <w:rsid w:val="001A18DB"/>
    <w:rsid w:val="001C0C3D"/>
    <w:rsid w:val="001C5EE2"/>
    <w:rsid w:val="001F1C10"/>
    <w:rsid w:val="0023747F"/>
    <w:rsid w:val="00250D0B"/>
    <w:rsid w:val="0027353F"/>
    <w:rsid w:val="00280E2F"/>
    <w:rsid w:val="00282A81"/>
    <w:rsid w:val="002A3C38"/>
    <w:rsid w:val="002E2864"/>
    <w:rsid w:val="002E35AE"/>
    <w:rsid w:val="00316877"/>
    <w:rsid w:val="00316B13"/>
    <w:rsid w:val="003170FA"/>
    <w:rsid w:val="00317ADD"/>
    <w:rsid w:val="00340843"/>
    <w:rsid w:val="00347CAE"/>
    <w:rsid w:val="00384DEE"/>
    <w:rsid w:val="00390223"/>
    <w:rsid w:val="00394B79"/>
    <w:rsid w:val="00396E75"/>
    <w:rsid w:val="003A1906"/>
    <w:rsid w:val="003C50DD"/>
    <w:rsid w:val="003F24B1"/>
    <w:rsid w:val="004018CB"/>
    <w:rsid w:val="00403F4A"/>
    <w:rsid w:val="00477C33"/>
    <w:rsid w:val="0048324B"/>
    <w:rsid w:val="004A05C4"/>
    <w:rsid w:val="004C39C2"/>
    <w:rsid w:val="004D7834"/>
    <w:rsid w:val="004F1D41"/>
    <w:rsid w:val="004F459E"/>
    <w:rsid w:val="00500EDB"/>
    <w:rsid w:val="00545406"/>
    <w:rsid w:val="005522A5"/>
    <w:rsid w:val="00556B5B"/>
    <w:rsid w:val="00560364"/>
    <w:rsid w:val="00591097"/>
    <w:rsid w:val="005A79AF"/>
    <w:rsid w:val="005D7910"/>
    <w:rsid w:val="0063541E"/>
    <w:rsid w:val="0064602B"/>
    <w:rsid w:val="00650FE8"/>
    <w:rsid w:val="006B2912"/>
    <w:rsid w:val="006C4326"/>
    <w:rsid w:val="006C4A36"/>
    <w:rsid w:val="006E34CE"/>
    <w:rsid w:val="00732060"/>
    <w:rsid w:val="007540CC"/>
    <w:rsid w:val="0076599A"/>
    <w:rsid w:val="0079490D"/>
    <w:rsid w:val="007E2C7B"/>
    <w:rsid w:val="008236DB"/>
    <w:rsid w:val="00826699"/>
    <w:rsid w:val="00831ACE"/>
    <w:rsid w:val="00873683"/>
    <w:rsid w:val="00882BE7"/>
    <w:rsid w:val="00890ACF"/>
    <w:rsid w:val="008C19F2"/>
    <w:rsid w:val="008E35F7"/>
    <w:rsid w:val="0091487C"/>
    <w:rsid w:val="00957A7A"/>
    <w:rsid w:val="00987BE0"/>
    <w:rsid w:val="00A14423"/>
    <w:rsid w:val="00A16E62"/>
    <w:rsid w:val="00A36C8B"/>
    <w:rsid w:val="00A40B22"/>
    <w:rsid w:val="00A45047"/>
    <w:rsid w:val="00A64FC6"/>
    <w:rsid w:val="00A9430E"/>
    <w:rsid w:val="00AB2BE5"/>
    <w:rsid w:val="00AD6955"/>
    <w:rsid w:val="00AF754D"/>
    <w:rsid w:val="00B010AF"/>
    <w:rsid w:val="00B118A1"/>
    <w:rsid w:val="00B13E73"/>
    <w:rsid w:val="00B31965"/>
    <w:rsid w:val="00B73D24"/>
    <w:rsid w:val="00B92022"/>
    <w:rsid w:val="00C036D1"/>
    <w:rsid w:val="00C12683"/>
    <w:rsid w:val="00C235D2"/>
    <w:rsid w:val="00C2382B"/>
    <w:rsid w:val="00C65948"/>
    <w:rsid w:val="00C74581"/>
    <w:rsid w:val="00C86529"/>
    <w:rsid w:val="00CC7283"/>
    <w:rsid w:val="00CD7B96"/>
    <w:rsid w:val="00D026C5"/>
    <w:rsid w:val="00D127A6"/>
    <w:rsid w:val="00D21461"/>
    <w:rsid w:val="00D563AE"/>
    <w:rsid w:val="00D70125"/>
    <w:rsid w:val="00D70546"/>
    <w:rsid w:val="00D71306"/>
    <w:rsid w:val="00D95FC7"/>
    <w:rsid w:val="00DA25AF"/>
    <w:rsid w:val="00DB65E4"/>
    <w:rsid w:val="00DD4AD9"/>
    <w:rsid w:val="00E04056"/>
    <w:rsid w:val="00E36822"/>
    <w:rsid w:val="00E44082"/>
    <w:rsid w:val="00E80A1D"/>
    <w:rsid w:val="00EA1FE1"/>
    <w:rsid w:val="00ED1183"/>
    <w:rsid w:val="00ED6A41"/>
    <w:rsid w:val="00EF23B5"/>
    <w:rsid w:val="00EF4A0C"/>
    <w:rsid w:val="00F07604"/>
    <w:rsid w:val="00F53589"/>
    <w:rsid w:val="00F64703"/>
    <w:rsid w:val="00F977BB"/>
    <w:rsid w:val="00FA626F"/>
    <w:rsid w:val="00FB1D28"/>
    <w:rsid w:val="00FC2686"/>
    <w:rsid w:val="00FE5D67"/>
    <w:rsid w:val="1A176BA7"/>
    <w:rsid w:val="6386C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62FE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4F1D41"/>
    <w:pPr>
      <w:keepNext/>
      <w:pageBreakBefore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4A05C4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8"/>
      <w:szCs w:val="32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4F1D41"/>
    <w:rPr>
      <w:rFonts w:ascii="Arial" w:eastAsia="Times New Roman" w:hAnsi="Arial"/>
      <w:b/>
      <w:bCs/>
      <w:sz w:val="28"/>
      <w:szCs w:val="32"/>
    </w:rPr>
  </w:style>
  <w:style w:type="character" w:customStyle="1" w:styleId="Ttulo2Char">
    <w:name w:val="Título 2 Char"/>
    <w:link w:val="Ttulo2"/>
    <w:uiPriority w:val="9"/>
    <w:rsid w:val="004A05C4"/>
    <w:rPr>
      <w:rFonts w:ascii="Arial" w:eastAsia="Times New Roman" w:hAnsi="Arial"/>
      <w:b/>
      <w:bCs/>
      <w:iCs/>
      <w:sz w:val="28"/>
      <w:szCs w:val="32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E35F7"/>
    <w:pPr>
      <w:spacing w:after="480" w:line="360" w:lineRule="auto"/>
      <w:jc w:val="center"/>
    </w:pPr>
    <w:rPr>
      <w:rFonts w:ascii="Arial" w:hAnsi="Arial"/>
      <w:b/>
      <w:color w:val="000000" w:themeColor="text1"/>
      <w:sz w:val="44"/>
      <w:szCs w:val="36"/>
    </w:rPr>
  </w:style>
  <w:style w:type="character" w:customStyle="1" w:styleId="SubTtulo-AutoreVersoChar">
    <w:name w:val="SubTítulo - Autor e Versão Char"/>
    <w:link w:val="SubTtulo-AutoreVerso"/>
    <w:rsid w:val="008E35F7"/>
    <w:rPr>
      <w:rFonts w:ascii="Arial" w:hAnsi="Arial"/>
      <w:b/>
      <w:color w:val="000000" w:themeColor="text1"/>
      <w:sz w:val="44"/>
      <w:szCs w:val="36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92022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957A7A"/>
    <w:pPr>
      <w:tabs>
        <w:tab w:val="left" w:pos="0"/>
      </w:tabs>
      <w:jc w:val="both"/>
    </w:pPr>
    <w:rPr>
      <w:rFonts w:cs="Arial"/>
      <w:noProof/>
      <w:color w:val="auto"/>
      <w:sz w:val="24"/>
      <w:szCs w:val="24"/>
      <w:shd w:val="clear" w:color="auto" w:fill="FFFFFF"/>
    </w:rPr>
  </w:style>
  <w:style w:type="character" w:customStyle="1" w:styleId="Ttulo-SumriosChar">
    <w:name w:val="Título - Sumários Char"/>
    <w:link w:val="Ttulo-Sumrios"/>
    <w:rsid w:val="00957A7A"/>
    <w:rPr>
      <w:rFonts w:ascii="Arial" w:hAnsi="Arial" w:cs="Arial"/>
      <w:b/>
      <w:noProof/>
      <w:sz w:val="24"/>
      <w:szCs w:val="24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76599A"/>
    <w:pPr>
      <w:spacing w:after="240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384DEE"/>
    <w:rPr>
      <w:color w:val="FF0000"/>
      <w:sz w:val="22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A36C8B"/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55A141-04C2-46A5-8540-AD6A004261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9F964C-18B9-4A45-94DD-EC123EBD1EA3}">
  <ds:schemaRefs>
    <ds:schemaRef ds:uri="be26b358-56f2-463a-89a9-fe201756bee8"/>
    <ds:schemaRef ds:uri="http://purl.org/dc/dcmitype/"/>
    <ds:schemaRef ds:uri="d404717b-d8ed-496c-9653-7b0d986814f9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1D8FCC3F-5A3A-4A49-9E24-31FA32B262F8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64FA1C9-2F11-482F-ACEF-D3D41DA16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1</TotalTime>
  <Pages>10</Pages>
  <Words>847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Alexandre Barcelos</dc:creator>
  <cp:keywords>FIAP ON;Material Didático</cp:keywords>
  <cp:lastModifiedBy>Guilherme Macario</cp:lastModifiedBy>
  <cp:revision>2</cp:revision>
  <dcterms:created xsi:type="dcterms:W3CDTF">2023-06-20T00:04:00Z</dcterms:created>
  <dcterms:modified xsi:type="dcterms:W3CDTF">2023-06-20T00:04:00Z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